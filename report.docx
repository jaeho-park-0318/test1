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C94FD" w14:textId="36D43A44" w:rsidR="00C47A1D" w:rsidRPr="009B1B6A" w:rsidRDefault="006D0E37">
      <w:pPr>
        <w:pStyle w:val="a8"/>
        <w:rPr>
          <w:rFonts w:ascii="맑은 고딕" w:eastAsia="맑은 고딕" w:hAnsi="맑은 고딕"/>
          <w:b/>
          <w:color w:val="002060"/>
          <w:sz w:val="52"/>
        </w:rPr>
      </w:pPr>
      <w:r w:rsidRPr="009B1B6A">
        <w:rPr>
          <w:rFonts w:ascii="맑은 고딕" w:eastAsia="맑은 고딕" w:hAnsi="맑은 고딕" w:hint="eastAsia"/>
          <w:b/>
          <w:color w:val="002060"/>
          <w:sz w:val="52"/>
        </w:rPr>
        <w:t xml:space="preserve">Lab1. </w:t>
      </w:r>
    </w:p>
    <w:p w14:paraId="0DFD887B" w14:textId="1C6FEC34" w:rsidR="00534BBF" w:rsidRPr="00534BBF" w:rsidRDefault="00FB4261" w:rsidP="00534BBF">
      <w:pPr>
        <w:pStyle w:val="1"/>
        <w:rPr>
          <w:rFonts w:ascii="맑은 고딕" w:eastAsia="맑은 고딕" w:hAnsi="맑은 고딕"/>
          <w:b/>
          <w:sz w:val="26"/>
        </w:rPr>
      </w:pPr>
      <w:r>
        <w:rPr>
          <w:rFonts w:ascii="맑은 고딕" w:eastAsia="맑은 고딕" w:hAnsi="맑은 고딕" w:hint="eastAsia"/>
          <w:b/>
          <w:sz w:val="26"/>
        </w:rPr>
        <w:t>1번 문제</w:t>
      </w:r>
    </w:p>
    <w:p w14:paraId="07830F26" w14:textId="313C6572" w:rsidR="00234DF7" w:rsidRPr="00234DF7" w:rsidRDefault="00234DF7" w:rsidP="00534BBF">
      <w:pPr>
        <w:rPr>
          <w:rFonts w:hint="eastAsia"/>
        </w:rPr>
      </w:pPr>
      <w:r>
        <w:rPr>
          <w:rFonts w:hint="eastAsia"/>
          <w:b/>
          <w:sz w:val="24"/>
        </w:rPr>
        <w:t>Block diagram</w:t>
      </w:r>
    </w:p>
    <w:p w14:paraId="04EEF1A2" w14:textId="47E82E13" w:rsidR="00234DF7" w:rsidRDefault="00234DF7" w:rsidP="00534BBF">
      <w:pPr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6CD29F01" wp14:editId="7E43072F">
            <wp:extent cx="6391275" cy="3448050"/>
            <wp:effectExtent l="0" t="0" r="9525" b="0"/>
            <wp:docPr id="1559126702" name="그림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B5619" w14:textId="33F9DB4F" w:rsidR="00234DF7" w:rsidRDefault="00234DF7" w:rsidP="00234DF7">
      <w:pPr>
        <w:rPr>
          <w:rFonts w:hint="eastAsia"/>
        </w:rPr>
      </w:pPr>
      <w:r w:rsidRPr="006B3C06">
        <w:rPr>
          <w:rFonts w:hint="eastAsia"/>
          <w:highlight w:val="yellow"/>
        </w:rPr>
        <w:t>[</w:t>
      </w:r>
      <w:r>
        <w:rPr>
          <w:rFonts w:hint="eastAsia"/>
          <w:highlight w:val="yellow"/>
        </w:rPr>
        <w:t>작성한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</w:rPr>
        <w:t>블록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</w:rPr>
        <w:t>다이어그램</w:t>
      </w:r>
      <w:r w:rsidRPr="006B3C06">
        <w:rPr>
          <w:rFonts w:hint="eastAsia"/>
          <w:highlight w:val="yellow"/>
        </w:rPr>
        <w:t>]</w:t>
      </w:r>
    </w:p>
    <w:p w14:paraId="29ABEE77" w14:textId="77777777" w:rsidR="00234DF7" w:rsidRDefault="00234DF7" w:rsidP="00534BBF">
      <w:pPr>
        <w:rPr>
          <w:b/>
          <w:sz w:val="24"/>
        </w:rPr>
      </w:pPr>
    </w:p>
    <w:p w14:paraId="3B0E3EC8" w14:textId="77777777" w:rsidR="00234DF7" w:rsidRDefault="00234DF7" w:rsidP="00534BBF">
      <w:pPr>
        <w:rPr>
          <w:b/>
          <w:sz w:val="24"/>
        </w:rPr>
      </w:pPr>
    </w:p>
    <w:p w14:paraId="7FF1AE3A" w14:textId="77777777" w:rsidR="00234DF7" w:rsidRDefault="00234DF7" w:rsidP="00534BBF">
      <w:pPr>
        <w:rPr>
          <w:b/>
          <w:sz w:val="24"/>
        </w:rPr>
      </w:pPr>
    </w:p>
    <w:p w14:paraId="5C8210AE" w14:textId="77777777" w:rsidR="00234DF7" w:rsidRDefault="00234DF7" w:rsidP="00534BBF">
      <w:pPr>
        <w:rPr>
          <w:b/>
          <w:sz w:val="24"/>
        </w:rPr>
      </w:pPr>
    </w:p>
    <w:p w14:paraId="56863672" w14:textId="77777777" w:rsidR="00234DF7" w:rsidRDefault="00234DF7" w:rsidP="00534BBF">
      <w:pPr>
        <w:rPr>
          <w:b/>
          <w:sz w:val="24"/>
        </w:rPr>
      </w:pPr>
    </w:p>
    <w:p w14:paraId="389A26A9" w14:textId="77777777" w:rsidR="00234DF7" w:rsidRDefault="00234DF7" w:rsidP="00534BBF">
      <w:pPr>
        <w:rPr>
          <w:b/>
          <w:sz w:val="24"/>
        </w:rPr>
      </w:pPr>
    </w:p>
    <w:p w14:paraId="3C13FA55" w14:textId="77777777" w:rsidR="00234DF7" w:rsidRDefault="00234DF7" w:rsidP="00534BBF">
      <w:pPr>
        <w:rPr>
          <w:b/>
          <w:sz w:val="24"/>
        </w:rPr>
      </w:pPr>
    </w:p>
    <w:p w14:paraId="2E640A43" w14:textId="77777777" w:rsidR="00234DF7" w:rsidRDefault="00234DF7" w:rsidP="00534BBF">
      <w:pPr>
        <w:rPr>
          <w:b/>
          <w:sz w:val="24"/>
        </w:rPr>
      </w:pPr>
    </w:p>
    <w:p w14:paraId="1469F890" w14:textId="77777777" w:rsidR="00234DF7" w:rsidRDefault="00234DF7" w:rsidP="00534BBF">
      <w:pPr>
        <w:rPr>
          <w:b/>
          <w:sz w:val="24"/>
        </w:rPr>
      </w:pPr>
    </w:p>
    <w:p w14:paraId="56FEEADE" w14:textId="77777777" w:rsidR="00234DF7" w:rsidRDefault="00234DF7" w:rsidP="00534BBF">
      <w:pPr>
        <w:rPr>
          <w:b/>
          <w:sz w:val="24"/>
        </w:rPr>
      </w:pPr>
    </w:p>
    <w:p w14:paraId="69F7302F" w14:textId="77777777" w:rsidR="00234DF7" w:rsidRDefault="00234DF7" w:rsidP="00534BBF">
      <w:pPr>
        <w:rPr>
          <w:rFonts w:hint="eastAsia"/>
          <w:b/>
          <w:sz w:val="24"/>
        </w:rPr>
      </w:pPr>
    </w:p>
    <w:p w14:paraId="526998FF" w14:textId="4F8094D1" w:rsidR="00534BBF" w:rsidRDefault="00534BBF" w:rsidP="00534BBF">
      <w:proofErr w:type="gramStart"/>
      <w:r>
        <w:rPr>
          <w:rFonts w:hint="eastAsia"/>
          <w:b/>
          <w:sz w:val="24"/>
        </w:rPr>
        <w:lastRenderedPageBreak/>
        <w:t>V</w:t>
      </w:r>
      <w:r>
        <w:rPr>
          <w:b/>
          <w:sz w:val="24"/>
        </w:rPr>
        <w:t xml:space="preserve">erilog </w:t>
      </w:r>
      <w:r w:rsidR="00791958">
        <w:rPr>
          <w:rFonts w:hint="eastAsia"/>
          <w:b/>
          <w:sz w:val="24"/>
        </w:rPr>
        <w:t xml:space="preserve"> </w:t>
      </w:r>
      <w:r w:rsidR="00791958">
        <w:rPr>
          <w:b/>
          <w:sz w:val="24"/>
        </w:rPr>
        <w:t>Code</w:t>
      </w:r>
      <w:proofErr w:type="gramEnd"/>
      <w:r w:rsidR="00791958">
        <w:rPr>
          <w:b/>
          <w:sz w:val="24"/>
        </w:rPr>
        <w:t xml:space="preserve"> </w:t>
      </w:r>
      <w:proofErr w:type="gramStart"/>
      <w:r w:rsidR="00791958">
        <w:rPr>
          <w:b/>
          <w:sz w:val="24"/>
        </w:rPr>
        <w:t xml:space="preserve">/  </w:t>
      </w:r>
      <w:r w:rsidR="00791958">
        <w:rPr>
          <w:rFonts w:hint="eastAsia"/>
          <w:b/>
          <w:sz w:val="24"/>
        </w:rPr>
        <w:t>주석</w:t>
      </w:r>
      <w:proofErr w:type="gramEnd"/>
    </w:p>
    <w:p w14:paraId="381F3EF6" w14:textId="55A0C953" w:rsidR="00534BBF" w:rsidRDefault="00FB4261" w:rsidP="00534BBF">
      <w:r>
        <w:rPr>
          <w:noProof/>
        </w:rPr>
        <w:drawing>
          <wp:inline distT="0" distB="0" distL="0" distR="0" wp14:anchorId="4FA6F641" wp14:editId="6CB778C3">
            <wp:extent cx="5962650" cy="5781675"/>
            <wp:effectExtent l="0" t="0" r="0" b="9525"/>
            <wp:docPr id="8862411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578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1C194" w14:textId="2A1492F4" w:rsidR="00FB4261" w:rsidRDefault="0069528F" w:rsidP="00534BBF">
      <w:pPr>
        <w:rPr>
          <w:rFonts w:hint="eastAsia"/>
        </w:rPr>
      </w:pPr>
      <w:r w:rsidRPr="006B3C06">
        <w:rPr>
          <w:rFonts w:hint="eastAsia"/>
          <w:highlight w:val="yellow"/>
        </w:rPr>
        <w:t>[</w:t>
      </w:r>
      <w:r>
        <w:rPr>
          <w:rFonts w:hint="eastAsia"/>
          <w:highlight w:val="yellow"/>
        </w:rPr>
        <w:t>CLA_4 module</w:t>
      </w:r>
      <w:r w:rsidRPr="006B3C06">
        <w:rPr>
          <w:rFonts w:hint="eastAsia"/>
          <w:highlight w:val="yellow"/>
        </w:rPr>
        <w:t>]</w:t>
      </w:r>
    </w:p>
    <w:p w14:paraId="5617E4E5" w14:textId="6E65F81D" w:rsidR="00FB4261" w:rsidRDefault="00C70535" w:rsidP="00AB1DA8">
      <w:pPr>
        <w:ind w:firstLineChars="100" w:firstLine="200"/>
      </w:pPr>
      <w:r w:rsidRPr="00C70535">
        <w:t>이</w:t>
      </w:r>
      <w:r w:rsidRPr="00C70535">
        <w:t xml:space="preserve"> </w:t>
      </w:r>
      <w:r w:rsidRPr="00C70535">
        <w:t>모듈은</w:t>
      </w:r>
      <w:r w:rsidRPr="00C70535">
        <w:t xml:space="preserve"> 4</w:t>
      </w:r>
      <w:r w:rsidRPr="00C70535">
        <w:t>비트</w:t>
      </w:r>
      <w:r w:rsidRPr="00C70535">
        <w:t xml:space="preserve"> </w:t>
      </w:r>
      <w:r w:rsidRPr="00C70535">
        <w:t>캐리</w:t>
      </w:r>
      <w:r w:rsidRPr="00C70535">
        <w:t xml:space="preserve"> </w:t>
      </w:r>
      <w:proofErr w:type="spellStart"/>
      <w:r w:rsidRPr="00C70535">
        <w:t>룩어헤드</w:t>
      </w:r>
      <w:proofErr w:type="spellEnd"/>
      <w:r w:rsidRPr="00C70535">
        <w:t xml:space="preserve"> </w:t>
      </w:r>
      <w:r w:rsidRPr="00C70535">
        <w:t>가산기</w:t>
      </w:r>
      <w:r w:rsidRPr="00C70535">
        <w:t>(CLA: Carry Lookahead Adder)</w:t>
      </w:r>
      <w:r w:rsidRPr="00C70535">
        <w:t>를</w:t>
      </w:r>
      <w:r w:rsidRPr="00C70535">
        <w:t xml:space="preserve"> </w:t>
      </w:r>
      <w:r w:rsidRPr="00C70535">
        <w:t>구현한</w:t>
      </w:r>
      <w:r w:rsidRPr="00C70535">
        <w:t xml:space="preserve"> Verilog </w:t>
      </w:r>
      <w:r w:rsidRPr="00C70535">
        <w:t>코드이다</w:t>
      </w:r>
      <w:r w:rsidRPr="00C70535">
        <w:t xml:space="preserve">. </w:t>
      </w:r>
      <w:r w:rsidRPr="00C70535">
        <w:t>두</w:t>
      </w:r>
      <w:r w:rsidRPr="00C70535">
        <w:t xml:space="preserve"> </w:t>
      </w:r>
      <w:r w:rsidRPr="00C70535">
        <w:t>개의</w:t>
      </w:r>
      <w:r w:rsidRPr="00C70535">
        <w:t xml:space="preserve"> 4</w:t>
      </w:r>
      <w:r w:rsidRPr="00C70535">
        <w:t>비트</w:t>
      </w:r>
      <w:r w:rsidRPr="00C70535">
        <w:t xml:space="preserve"> </w:t>
      </w:r>
      <w:proofErr w:type="spellStart"/>
      <w:r w:rsidRPr="00C70535">
        <w:t>입력값과</w:t>
      </w:r>
      <w:proofErr w:type="spellEnd"/>
      <w:r w:rsidRPr="00C70535">
        <w:t xml:space="preserve"> 1</w:t>
      </w:r>
      <w:r w:rsidRPr="00C70535">
        <w:t>비트</w:t>
      </w:r>
      <w:r w:rsidRPr="00C70535">
        <w:t xml:space="preserve"> </w:t>
      </w:r>
      <w:r w:rsidRPr="00C70535">
        <w:t>입력</w:t>
      </w:r>
      <w:r w:rsidRPr="00C70535">
        <w:t xml:space="preserve"> </w:t>
      </w:r>
      <w:r w:rsidRPr="00C70535">
        <w:t>캐리를</w:t>
      </w:r>
      <w:r w:rsidRPr="00C70535">
        <w:t xml:space="preserve"> </w:t>
      </w:r>
      <w:r w:rsidRPr="00C70535">
        <w:t>받아</w:t>
      </w:r>
      <w:r w:rsidRPr="00C70535">
        <w:t xml:space="preserve"> 4</w:t>
      </w:r>
      <w:r w:rsidRPr="00C70535">
        <w:t>비트의</w:t>
      </w:r>
      <w:r w:rsidRPr="00C70535">
        <w:t xml:space="preserve"> </w:t>
      </w:r>
      <w:r w:rsidRPr="00C70535">
        <w:t>합과</w:t>
      </w:r>
      <w:r w:rsidRPr="00C70535">
        <w:t xml:space="preserve"> </w:t>
      </w:r>
      <w:r w:rsidRPr="00C70535">
        <w:t>최종</w:t>
      </w:r>
      <w:r w:rsidRPr="00C70535">
        <w:t xml:space="preserve"> </w:t>
      </w:r>
      <w:r w:rsidRPr="00C70535">
        <w:t>출력</w:t>
      </w:r>
      <w:r w:rsidRPr="00C70535">
        <w:t xml:space="preserve"> </w:t>
      </w:r>
      <w:r w:rsidRPr="00C70535">
        <w:t>캐리를</w:t>
      </w:r>
      <w:r w:rsidRPr="00C70535">
        <w:t xml:space="preserve"> </w:t>
      </w:r>
      <w:r w:rsidRPr="00C70535">
        <w:t>계산한다</w:t>
      </w:r>
      <w:r w:rsidRPr="00C70535">
        <w:t xml:space="preserve">. </w:t>
      </w:r>
      <w:r w:rsidRPr="00C70535">
        <w:t>또한</w:t>
      </w:r>
      <w:r w:rsidRPr="00C70535">
        <w:t xml:space="preserve"> </w:t>
      </w:r>
      <w:r w:rsidRPr="00C70535">
        <w:t>그룹</w:t>
      </w:r>
      <w:r w:rsidRPr="00C70535">
        <w:t xml:space="preserve"> </w:t>
      </w:r>
      <w:r w:rsidRPr="00C70535">
        <w:t>생성</w:t>
      </w:r>
      <w:r w:rsidRPr="00C70535">
        <w:t>(Group Generate)</w:t>
      </w:r>
      <w:r w:rsidRPr="00C70535">
        <w:t>과</w:t>
      </w:r>
      <w:r w:rsidRPr="00C70535">
        <w:t xml:space="preserve"> </w:t>
      </w:r>
      <w:r w:rsidRPr="00C70535">
        <w:t>그룹</w:t>
      </w:r>
      <w:r w:rsidRPr="00C70535">
        <w:t xml:space="preserve"> </w:t>
      </w:r>
      <w:r w:rsidRPr="00C70535">
        <w:t>전파</w:t>
      </w:r>
      <w:r w:rsidRPr="00C70535">
        <w:t xml:space="preserve">(Group Propagate) </w:t>
      </w:r>
      <w:r w:rsidRPr="00C70535">
        <w:t>신호를</w:t>
      </w:r>
      <w:r w:rsidRPr="00C70535">
        <w:t xml:space="preserve"> </w:t>
      </w:r>
      <w:r w:rsidRPr="00C70535">
        <w:t>출력하여</w:t>
      </w:r>
      <w:r w:rsidRPr="00C70535">
        <w:t xml:space="preserve">, </w:t>
      </w:r>
      <w:r w:rsidRPr="00C70535">
        <w:t>상위</w:t>
      </w:r>
      <w:r>
        <w:rPr>
          <w:rFonts w:hint="eastAsia"/>
        </w:rPr>
        <w:t xml:space="preserve"> 16</w:t>
      </w:r>
      <w:r>
        <w:rPr>
          <w:rFonts w:hint="eastAsia"/>
        </w:rPr>
        <w:t>비트</w:t>
      </w:r>
      <w:r w:rsidRPr="00C70535">
        <w:t xml:space="preserve"> CLA </w:t>
      </w:r>
      <w:r w:rsidRPr="00C70535">
        <w:t>블록과의</w:t>
      </w:r>
      <w:r w:rsidRPr="00C70535">
        <w:t xml:space="preserve"> </w:t>
      </w:r>
      <w:r w:rsidRPr="00C70535">
        <w:t>연동을</w:t>
      </w:r>
      <w:r w:rsidRPr="00C70535">
        <w:t xml:space="preserve"> </w:t>
      </w:r>
      <w:r w:rsidRPr="00C70535">
        <w:t>가능하게</w:t>
      </w:r>
      <w:r w:rsidRPr="00C70535">
        <w:t xml:space="preserve"> </w:t>
      </w:r>
      <w:r w:rsidRPr="00C70535">
        <w:t>한다</w:t>
      </w:r>
      <w:r w:rsidRPr="00C70535">
        <w:t>.</w:t>
      </w:r>
    </w:p>
    <w:p w14:paraId="42FB4C69" w14:textId="78DE0937" w:rsidR="00350EF6" w:rsidRDefault="00350EF6" w:rsidP="00AB1DA8">
      <w:pPr>
        <w:ind w:firstLineChars="100" w:firstLine="200"/>
      </w:pPr>
      <w:r w:rsidRPr="00350EF6">
        <w:t>입력으로는</w:t>
      </w:r>
      <w:r w:rsidRPr="00350EF6">
        <w:t xml:space="preserve"> </w:t>
      </w:r>
      <w:r w:rsidRPr="00350EF6">
        <w:t>두</w:t>
      </w:r>
      <w:r w:rsidRPr="00350EF6">
        <w:t xml:space="preserve"> </w:t>
      </w:r>
      <w:r w:rsidRPr="00350EF6">
        <w:t>개의</w:t>
      </w:r>
      <w:r w:rsidRPr="00350EF6">
        <w:t xml:space="preserve"> 4</w:t>
      </w:r>
      <w:r w:rsidRPr="00350EF6">
        <w:t>비트</w:t>
      </w:r>
      <w:r w:rsidRPr="00350EF6">
        <w:t xml:space="preserve"> </w:t>
      </w:r>
      <w:r w:rsidRPr="00350EF6">
        <w:t>벡터</w:t>
      </w:r>
      <w:r w:rsidRPr="00350EF6">
        <w:t xml:space="preserve"> a</w:t>
      </w:r>
      <w:r w:rsidRPr="00350EF6">
        <w:t>와</w:t>
      </w:r>
      <w:r w:rsidRPr="00350EF6">
        <w:t xml:space="preserve"> b, </w:t>
      </w:r>
      <w:r w:rsidRPr="00350EF6">
        <w:t>그리고</w:t>
      </w:r>
      <w:r w:rsidRPr="00350EF6">
        <w:t xml:space="preserve"> 1</w:t>
      </w:r>
      <w:r w:rsidRPr="00350EF6">
        <w:t>비트</w:t>
      </w:r>
      <w:r w:rsidRPr="00350EF6">
        <w:t xml:space="preserve"> </w:t>
      </w:r>
      <w:r w:rsidRPr="00350EF6">
        <w:t>입력</w:t>
      </w:r>
      <w:r w:rsidRPr="00350EF6">
        <w:t xml:space="preserve"> </w:t>
      </w:r>
      <w:r w:rsidRPr="00350EF6">
        <w:t>캐리</w:t>
      </w:r>
      <w:r w:rsidRPr="00350EF6">
        <w:t xml:space="preserve"> </w:t>
      </w:r>
      <w:proofErr w:type="spellStart"/>
      <w:r w:rsidRPr="00350EF6">
        <w:t>cin</w:t>
      </w:r>
      <w:proofErr w:type="spellEnd"/>
      <w:r w:rsidRPr="00350EF6">
        <w:t>이</w:t>
      </w:r>
      <w:r w:rsidRPr="00350EF6">
        <w:t xml:space="preserve"> </w:t>
      </w:r>
      <w:r w:rsidRPr="00350EF6">
        <w:t>있다</w:t>
      </w:r>
      <w:r w:rsidRPr="00350EF6">
        <w:t xml:space="preserve">. </w:t>
      </w:r>
      <w:r w:rsidRPr="00350EF6">
        <w:t>출력은</w:t>
      </w:r>
      <w:r w:rsidRPr="00350EF6">
        <w:t xml:space="preserve"> </w:t>
      </w:r>
      <w:r w:rsidRPr="00350EF6">
        <w:t>계산된</w:t>
      </w:r>
      <w:r w:rsidRPr="00350EF6">
        <w:t xml:space="preserve"> </w:t>
      </w:r>
      <w:r w:rsidRPr="00350EF6">
        <w:t>합</w:t>
      </w:r>
      <w:r w:rsidRPr="00350EF6">
        <w:t xml:space="preserve"> sum (4</w:t>
      </w:r>
      <w:r w:rsidRPr="00350EF6">
        <w:t>비트</w:t>
      </w:r>
      <w:r w:rsidRPr="00350EF6">
        <w:t xml:space="preserve">), </w:t>
      </w:r>
      <w:r w:rsidRPr="00350EF6">
        <w:t>출력</w:t>
      </w:r>
      <w:r w:rsidRPr="00350EF6">
        <w:t xml:space="preserve"> </w:t>
      </w:r>
      <w:r w:rsidRPr="00350EF6">
        <w:t>캐리</w:t>
      </w:r>
      <w:r w:rsidRPr="00350EF6">
        <w:t xml:space="preserve"> </w:t>
      </w:r>
      <w:proofErr w:type="spellStart"/>
      <w:r w:rsidRPr="00350EF6">
        <w:t>cout</w:t>
      </w:r>
      <w:proofErr w:type="spellEnd"/>
      <w:r w:rsidRPr="00350EF6">
        <w:t xml:space="preserve"> (1</w:t>
      </w:r>
      <w:r w:rsidRPr="00350EF6">
        <w:t>비트</w:t>
      </w:r>
      <w:r w:rsidRPr="00350EF6">
        <w:t xml:space="preserve">), </w:t>
      </w:r>
      <w:r w:rsidRPr="00350EF6">
        <w:t>그리고</w:t>
      </w:r>
      <w:r w:rsidRPr="00350EF6">
        <w:t xml:space="preserve"> </w:t>
      </w:r>
      <w:r w:rsidRPr="00350EF6">
        <w:t>그룹</w:t>
      </w:r>
      <w:r w:rsidRPr="00350EF6">
        <w:t xml:space="preserve"> </w:t>
      </w:r>
      <w:r w:rsidRPr="00350EF6">
        <w:t>생성</w:t>
      </w:r>
      <w:r w:rsidRPr="00350EF6">
        <w:t xml:space="preserve"> </w:t>
      </w:r>
      <w:r w:rsidRPr="00350EF6">
        <w:t>신호</w:t>
      </w:r>
      <w:r w:rsidRPr="00350EF6">
        <w:t xml:space="preserve"> </w:t>
      </w:r>
      <w:proofErr w:type="spellStart"/>
      <w:r w:rsidRPr="00350EF6">
        <w:t>group_g</w:t>
      </w:r>
      <w:proofErr w:type="spellEnd"/>
      <w:r w:rsidRPr="00350EF6">
        <w:t xml:space="preserve">, </w:t>
      </w:r>
      <w:r w:rsidRPr="00350EF6">
        <w:t>그룹</w:t>
      </w:r>
      <w:r w:rsidRPr="00350EF6">
        <w:t xml:space="preserve"> </w:t>
      </w:r>
      <w:r w:rsidRPr="00350EF6">
        <w:t>전파</w:t>
      </w:r>
      <w:r w:rsidRPr="00350EF6">
        <w:t xml:space="preserve"> </w:t>
      </w:r>
      <w:r w:rsidRPr="00350EF6">
        <w:t>신호</w:t>
      </w:r>
      <w:r w:rsidRPr="00350EF6">
        <w:t xml:space="preserve"> </w:t>
      </w:r>
      <w:proofErr w:type="spellStart"/>
      <w:r w:rsidRPr="00350EF6">
        <w:t>group_p</w:t>
      </w:r>
      <w:proofErr w:type="spellEnd"/>
      <w:r w:rsidRPr="00350EF6">
        <w:t>로</w:t>
      </w:r>
      <w:r w:rsidRPr="00350EF6">
        <w:t xml:space="preserve"> </w:t>
      </w:r>
      <w:r w:rsidRPr="00350EF6">
        <w:t>구성된다</w:t>
      </w:r>
      <w:r w:rsidRPr="00350EF6">
        <w:t>.</w:t>
      </w:r>
    </w:p>
    <w:p w14:paraId="4C4853F8" w14:textId="095F01E4" w:rsidR="00280EC0" w:rsidRDefault="00AB1DA8" w:rsidP="00AB1DA8">
      <w:pPr>
        <w:ind w:firstLineChars="100" w:firstLine="200"/>
      </w:pP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 w:rsidR="00280EC0" w:rsidRPr="00280EC0">
        <w:t>입력</w:t>
      </w:r>
      <w:r w:rsidR="00280EC0" w:rsidRPr="00280EC0">
        <w:t xml:space="preserve"> a</w:t>
      </w:r>
      <w:r w:rsidR="00280EC0" w:rsidRPr="00280EC0">
        <w:t>와</w:t>
      </w:r>
      <w:r w:rsidR="00280EC0" w:rsidRPr="00280EC0">
        <w:t xml:space="preserve"> b</w:t>
      </w:r>
      <w:r w:rsidR="00280EC0" w:rsidRPr="00280EC0">
        <w:t>의</w:t>
      </w:r>
      <w:r w:rsidR="00280EC0" w:rsidRPr="00280EC0">
        <w:t xml:space="preserve"> </w:t>
      </w:r>
      <w:r w:rsidR="00280EC0" w:rsidRPr="00280EC0">
        <w:t>각</w:t>
      </w:r>
      <w:r w:rsidR="00280EC0" w:rsidRPr="00280EC0">
        <w:t xml:space="preserve"> </w:t>
      </w:r>
      <w:r w:rsidR="00280EC0" w:rsidRPr="00280EC0">
        <w:t>비트를</w:t>
      </w:r>
      <w:r w:rsidR="00280EC0" w:rsidRPr="00280EC0">
        <w:t xml:space="preserve"> </w:t>
      </w:r>
      <w:r w:rsidR="00280EC0" w:rsidRPr="00280EC0">
        <w:t>이용하여</w:t>
      </w:r>
      <w:r w:rsidR="00280EC0" w:rsidRPr="00280EC0">
        <w:t xml:space="preserve"> </w:t>
      </w:r>
      <w:r w:rsidR="00280EC0" w:rsidRPr="00280EC0">
        <w:t>비트</w:t>
      </w:r>
      <w:r w:rsidR="00280EC0" w:rsidRPr="00280EC0">
        <w:t xml:space="preserve"> </w:t>
      </w:r>
      <w:r w:rsidR="00280EC0" w:rsidRPr="00280EC0">
        <w:t>단위</w:t>
      </w:r>
      <w:r w:rsidR="00280EC0" w:rsidRPr="00280EC0">
        <w:t xml:space="preserve"> Propagate </w:t>
      </w:r>
      <w:r w:rsidR="00280EC0" w:rsidRPr="00280EC0">
        <w:t>신호는</w:t>
      </w:r>
      <w:r w:rsidR="00280EC0" w:rsidRPr="00280EC0">
        <w:t xml:space="preserve"> XOR </w:t>
      </w:r>
      <w:r w:rsidR="00280EC0" w:rsidRPr="00280EC0">
        <w:t>연산으로</w:t>
      </w:r>
      <w:r w:rsidR="00280EC0" w:rsidRPr="00280EC0">
        <w:t xml:space="preserve">, Generate </w:t>
      </w:r>
      <w:r w:rsidR="00280EC0" w:rsidRPr="00280EC0">
        <w:t>신호는</w:t>
      </w:r>
      <w:r w:rsidR="00280EC0" w:rsidRPr="00280EC0">
        <w:t xml:space="preserve"> AND </w:t>
      </w:r>
      <w:r w:rsidR="00280EC0" w:rsidRPr="00280EC0">
        <w:t>연산으로</w:t>
      </w:r>
      <w:r w:rsidR="00280EC0" w:rsidRPr="00280EC0">
        <w:t xml:space="preserve"> </w:t>
      </w:r>
      <w:r w:rsidR="00280EC0" w:rsidRPr="00280EC0">
        <w:t>구해진다</w:t>
      </w:r>
      <w:r w:rsidR="00280EC0" w:rsidRPr="00280EC0">
        <w:t>. Propagate</w:t>
      </w:r>
      <w:r w:rsidR="00280EC0" w:rsidRPr="00280EC0">
        <w:t>는</w:t>
      </w:r>
      <w:r w:rsidR="00280EC0" w:rsidRPr="00280EC0">
        <w:t xml:space="preserve"> </w:t>
      </w:r>
      <w:r w:rsidR="00280EC0" w:rsidRPr="00280EC0">
        <w:t>캐리가</w:t>
      </w:r>
      <w:r w:rsidR="00280EC0" w:rsidRPr="00280EC0">
        <w:t xml:space="preserve"> </w:t>
      </w:r>
      <w:r w:rsidR="00280EC0" w:rsidRPr="00280EC0">
        <w:t>전파될</w:t>
      </w:r>
      <w:r w:rsidR="00280EC0" w:rsidRPr="00280EC0">
        <w:t xml:space="preserve"> </w:t>
      </w:r>
      <w:r w:rsidR="00280EC0" w:rsidRPr="00280EC0">
        <w:t>수</w:t>
      </w:r>
      <w:r w:rsidR="00280EC0" w:rsidRPr="00280EC0">
        <w:t xml:space="preserve"> </w:t>
      </w:r>
      <w:r w:rsidR="00280EC0" w:rsidRPr="00280EC0">
        <w:t>있음을</w:t>
      </w:r>
      <w:r w:rsidR="00280EC0" w:rsidRPr="00280EC0">
        <w:t xml:space="preserve"> </w:t>
      </w:r>
      <w:r w:rsidR="00280EC0" w:rsidRPr="00280EC0">
        <w:t>의미하며</w:t>
      </w:r>
      <w:r w:rsidR="00280EC0" w:rsidRPr="00280EC0">
        <w:t>, Generate</w:t>
      </w:r>
      <w:r w:rsidR="00280EC0" w:rsidRPr="00280EC0">
        <w:t>는</w:t>
      </w:r>
      <w:r w:rsidR="00280EC0" w:rsidRPr="00280EC0">
        <w:t xml:space="preserve"> </w:t>
      </w:r>
      <w:r w:rsidR="00280EC0" w:rsidRPr="00280EC0">
        <w:t>해당</w:t>
      </w:r>
      <w:r w:rsidR="00280EC0" w:rsidRPr="00280EC0">
        <w:t xml:space="preserve"> </w:t>
      </w:r>
      <w:r w:rsidR="00280EC0" w:rsidRPr="00280EC0">
        <w:t>비트에서</w:t>
      </w:r>
      <w:r w:rsidR="00280EC0" w:rsidRPr="00280EC0">
        <w:t xml:space="preserve"> </w:t>
      </w:r>
      <w:r w:rsidR="00280EC0" w:rsidRPr="00280EC0">
        <w:t>캐리가</w:t>
      </w:r>
      <w:r w:rsidR="00280EC0" w:rsidRPr="00280EC0">
        <w:t xml:space="preserve"> </w:t>
      </w:r>
      <w:r w:rsidR="00280EC0" w:rsidRPr="00280EC0">
        <w:t>직접</w:t>
      </w:r>
      <w:r w:rsidR="00280EC0" w:rsidRPr="00280EC0">
        <w:t xml:space="preserve"> </w:t>
      </w:r>
      <w:r w:rsidR="00280EC0" w:rsidRPr="00280EC0">
        <w:t>생성됨을</w:t>
      </w:r>
      <w:r w:rsidR="00280EC0" w:rsidRPr="00280EC0">
        <w:t xml:space="preserve"> </w:t>
      </w:r>
      <w:r w:rsidR="00280EC0" w:rsidRPr="00280EC0">
        <w:t>의미한다</w:t>
      </w:r>
      <w:r w:rsidR="00280EC0" w:rsidRPr="00280EC0">
        <w:t>.</w:t>
      </w:r>
    </w:p>
    <w:p w14:paraId="49E30015" w14:textId="2AB27DA4" w:rsidR="001A4177" w:rsidRDefault="001A4177" w:rsidP="00E0403F">
      <w:pPr>
        <w:ind w:firstLineChars="100" w:firstLine="200"/>
      </w:pPr>
      <w:r w:rsidRPr="001A4177">
        <w:lastRenderedPageBreak/>
        <w:t>입력</w:t>
      </w:r>
      <w:r w:rsidRPr="001A4177">
        <w:t xml:space="preserve"> </w:t>
      </w:r>
      <w:r w:rsidRPr="001A4177">
        <w:t>캐리</w:t>
      </w:r>
      <w:r w:rsidRPr="001A4177">
        <w:t xml:space="preserve"> </w:t>
      </w:r>
      <w:proofErr w:type="spellStart"/>
      <w:r w:rsidRPr="001A4177">
        <w:t>cin</w:t>
      </w:r>
      <w:proofErr w:type="spellEnd"/>
      <w:r w:rsidRPr="001A4177">
        <w:t>을</w:t>
      </w:r>
      <w:r w:rsidRPr="001A4177">
        <w:t xml:space="preserve"> </w:t>
      </w:r>
      <w:r w:rsidRPr="001A4177">
        <w:t>시작으로</w:t>
      </w:r>
      <w:r w:rsidRPr="001A4177">
        <w:t xml:space="preserve">, </w:t>
      </w:r>
      <w:r w:rsidRPr="001A4177">
        <w:t>각</w:t>
      </w:r>
      <w:r w:rsidRPr="001A4177">
        <w:t xml:space="preserve"> </w:t>
      </w:r>
      <w:r w:rsidRPr="001A4177">
        <w:t>자리수의</w:t>
      </w:r>
      <w:r w:rsidRPr="001A4177">
        <w:t xml:space="preserve"> </w:t>
      </w:r>
      <w:r w:rsidRPr="001A4177">
        <w:t>캐리는</w:t>
      </w:r>
      <w:r w:rsidRPr="001A4177">
        <w:t xml:space="preserve"> </w:t>
      </w:r>
      <w:r w:rsidRPr="001A4177">
        <w:t>바로</w:t>
      </w:r>
      <w:r w:rsidRPr="001A4177">
        <w:t xml:space="preserve"> </w:t>
      </w:r>
      <w:r w:rsidRPr="001A4177">
        <w:t>다음</w:t>
      </w:r>
      <w:r w:rsidRPr="001A4177">
        <w:t xml:space="preserve"> </w:t>
      </w:r>
      <w:r w:rsidRPr="001A4177">
        <w:t>비트의</w:t>
      </w:r>
      <w:r w:rsidRPr="001A4177">
        <w:t xml:space="preserve"> </w:t>
      </w:r>
      <w:r w:rsidRPr="001A4177">
        <w:t>계산에</w:t>
      </w:r>
      <w:r w:rsidRPr="001A4177">
        <w:t xml:space="preserve"> </w:t>
      </w:r>
      <w:r w:rsidRPr="001A4177">
        <w:t>영향을</w:t>
      </w:r>
      <w:r w:rsidRPr="001A4177">
        <w:t xml:space="preserve"> </w:t>
      </w:r>
      <w:r w:rsidRPr="001A4177">
        <w:t>미친다</w:t>
      </w:r>
      <w:r w:rsidRPr="001A4177">
        <w:t xml:space="preserve">. </w:t>
      </w:r>
      <w:r w:rsidRPr="001A4177">
        <w:t>이를</w:t>
      </w:r>
      <w:r w:rsidRPr="001A4177">
        <w:t xml:space="preserve"> </w:t>
      </w:r>
      <w:r w:rsidRPr="001A4177">
        <w:t>위해</w:t>
      </w:r>
      <w:r w:rsidRPr="001A4177">
        <w:t xml:space="preserve"> </w:t>
      </w:r>
      <w:r w:rsidRPr="001A4177">
        <w:t>리플</w:t>
      </w:r>
      <w:r w:rsidRPr="001A4177">
        <w:t xml:space="preserve"> </w:t>
      </w:r>
      <w:r w:rsidRPr="001A4177">
        <w:t>캐리</w:t>
      </w:r>
      <w:r w:rsidRPr="001A4177">
        <w:t xml:space="preserve"> </w:t>
      </w:r>
      <w:r w:rsidRPr="001A4177">
        <w:t>방식이</w:t>
      </w:r>
      <w:r w:rsidRPr="001A4177">
        <w:t xml:space="preserve"> </w:t>
      </w:r>
      <w:r w:rsidRPr="001A4177">
        <w:t>아닌</w:t>
      </w:r>
      <w:r w:rsidRPr="001A4177">
        <w:t xml:space="preserve">, </w:t>
      </w:r>
      <w:r w:rsidRPr="001A4177">
        <w:t>병렬적으로</w:t>
      </w:r>
      <w:r w:rsidRPr="001A4177">
        <w:t xml:space="preserve"> carry</w:t>
      </w:r>
      <w:r w:rsidRPr="001A4177">
        <w:t>를</w:t>
      </w:r>
      <w:r w:rsidRPr="001A4177">
        <w:t xml:space="preserve"> </w:t>
      </w:r>
      <w:r w:rsidRPr="001A4177">
        <w:t>예측하는</w:t>
      </w:r>
      <w:r w:rsidRPr="001A4177">
        <w:t xml:space="preserve"> </w:t>
      </w:r>
      <w:proofErr w:type="spellStart"/>
      <w:r w:rsidRPr="001A4177">
        <w:t>룩어헤드</w:t>
      </w:r>
      <w:proofErr w:type="spellEnd"/>
      <w:r w:rsidRPr="001A4177">
        <w:t xml:space="preserve"> </w:t>
      </w:r>
      <w:r w:rsidRPr="001A4177">
        <w:t>방식이</w:t>
      </w:r>
      <w:r w:rsidRPr="001A4177">
        <w:t xml:space="preserve"> </w:t>
      </w:r>
      <w:r w:rsidRPr="001A4177">
        <w:t>사용된다</w:t>
      </w:r>
      <w:r w:rsidRPr="001A4177">
        <w:t xml:space="preserve">. </w:t>
      </w:r>
      <w:r w:rsidRPr="001A4177">
        <w:t>각</w:t>
      </w:r>
      <w:r w:rsidRPr="001A4177">
        <w:t xml:space="preserve"> </w:t>
      </w:r>
      <w:r w:rsidRPr="001A4177">
        <w:t>비트의</w:t>
      </w:r>
      <w:r w:rsidRPr="001A4177">
        <w:t xml:space="preserve"> </w:t>
      </w:r>
      <w:r w:rsidRPr="001A4177">
        <w:t>캐리는</w:t>
      </w:r>
      <w:r w:rsidRPr="001A4177">
        <w:t xml:space="preserve"> </w:t>
      </w:r>
      <w:r w:rsidRPr="001A4177">
        <w:t>이전의</w:t>
      </w:r>
      <w:r w:rsidRPr="001A4177">
        <w:t xml:space="preserve"> Generate </w:t>
      </w:r>
      <w:r w:rsidRPr="001A4177">
        <w:t>및</w:t>
      </w:r>
      <w:r w:rsidRPr="001A4177">
        <w:t xml:space="preserve"> Propagate </w:t>
      </w:r>
      <w:r w:rsidRPr="001A4177">
        <w:t>신호들을</w:t>
      </w:r>
      <w:r w:rsidRPr="001A4177">
        <w:t xml:space="preserve"> </w:t>
      </w:r>
      <w:r w:rsidRPr="001A4177">
        <w:t>논리적으로</w:t>
      </w:r>
      <w:r w:rsidRPr="001A4177">
        <w:t xml:space="preserve"> </w:t>
      </w:r>
      <w:r w:rsidRPr="001A4177">
        <w:t>결합하여</w:t>
      </w:r>
      <w:r w:rsidRPr="001A4177">
        <w:t xml:space="preserve"> </w:t>
      </w:r>
      <w:r w:rsidRPr="001A4177">
        <w:t>미리</w:t>
      </w:r>
      <w:r w:rsidRPr="001A4177">
        <w:t xml:space="preserve"> </w:t>
      </w:r>
      <w:r w:rsidRPr="001A4177">
        <w:t>계산된다</w:t>
      </w:r>
      <w:r w:rsidRPr="001A4177">
        <w:t xml:space="preserve">. </w:t>
      </w:r>
      <w:r w:rsidRPr="001A4177">
        <w:t>이렇게</w:t>
      </w:r>
      <w:r w:rsidRPr="001A4177">
        <w:t xml:space="preserve"> </w:t>
      </w:r>
      <w:r w:rsidRPr="001A4177">
        <w:t>하면</w:t>
      </w:r>
      <w:r w:rsidR="005175D4">
        <w:rPr>
          <w:rFonts w:hint="eastAsia"/>
        </w:rPr>
        <w:t xml:space="preserve"> </w:t>
      </w:r>
      <w:r w:rsidRPr="001A4177">
        <w:t>덧셈</w:t>
      </w:r>
      <w:r w:rsidRPr="001A4177">
        <w:t xml:space="preserve"> </w:t>
      </w:r>
      <w:r w:rsidRPr="001A4177">
        <w:t>연산의</w:t>
      </w:r>
      <w:r w:rsidRPr="001A4177">
        <w:t xml:space="preserve"> </w:t>
      </w:r>
      <w:r w:rsidRPr="001A4177">
        <w:t>속도를</w:t>
      </w:r>
      <w:r w:rsidRPr="001A4177">
        <w:t xml:space="preserve"> </w:t>
      </w:r>
      <w:r w:rsidRPr="001A4177">
        <w:t>향상시킬</w:t>
      </w:r>
      <w:r w:rsidRPr="001A4177">
        <w:t xml:space="preserve"> </w:t>
      </w:r>
      <w:r w:rsidRPr="001A4177">
        <w:t>수</w:t>
      </w:r>
      <w:r w:rsidRPr="001A4177">
        <w:t xml:space="preserve"> </w:t>
      </w:r>
      <w:r w:rsidRPr="001A4177">
        <w:t>있다</w:t>
      </w:r>
      <w:r w:rsidRPr="001A4177">
        <w:t>.</w:t>
      </w:r>
    </w:p>
    <w:p w14:paraId="3B5D44F6" w14:textId="77777777" w:rsidR="00BF1E0E" w:rsidRPr="00BF1E0E" w:rsidRDefault="00BF1E0E" w:rsidP="00534BBF"/>
    <w:p w14:paraId="10EA9FDC" w14:textId="77777777" w:rsidR="00BF1E0E" w:rsidRDefault="00BF1E0E" w:rsidP="00534BBF">
      <w:pPr>
        <w:rPr>
          <w:rFonts w:hint="eastAsia"/>
        </w:rPr>
      </w:pPr>
    </w:p>
    <w:p w14:paraId="541022EC" w14:textId="2DEE6200" w:rsidR="00FB4261" w:rsidRDefault="00FB4261" w:rsidP="00534BBF">
      <w:r>
        <w:rPr>
          <w:noProof/>
        </w:rPr>
        <w:drawing>
          <wp:inline distT="0" distB="0" distL="0" distR="0" wp14:anchorId="0BBE126A" wp14:editId="5E7E4A1F">
            <wp:extent cx="6315075" cy="5181600"/>
            <wp:effectExtent l="0" t="0" r="9525" b="0"/>
            <wp:docPr id="1256710584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075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D7DCC" w14:textId="01FE932A" w:rsidR="00FB4261" w:rsidRDefault="0069528F" w:rsidP="00534BBF">
      <w:pPr>
        <w:rPr>
          <w:rFonts w:hint="eastAsia"/>
        </w:rPr>
      </w:pPr>
      <w:r w:rsidRPr="006B3C06">
        <w:rPr>
          <w:rFonts w:hint="eastAsia"/>
          <w:highlight w:val="yellow"/>
        </w:rPr>
        <w:t>[</w:t>
      </w:r>
      <w:r>
        <w:rPr>
          <w:rFonts w:hint="eastAsia"/>
          <w:highlight w:val="yellow"/>
        </w:rPr>
        <w:t>CLA_</w:t>
      </w:r>
      <w:r>
        <w:rPr>
          <w:rFonts w:hint="eastAsia"/>
          <w:highlight w:val="yellow"/>
        </w:rPr>
        <w:t>16</w:t>
      </w:r>
      <w:r>
        <w:rPr>
          <w:rFonts w:hint="eastAsia"/>
          <w:highlight w:val="yellow"/>
        </w:rPr>
        <w:t xml:space="preserve"> module</w:t>
      </w:r>
      <w:r w:rsidRPr="006B3C06">
        <w:rPr>
          <w:rFonts w:hint="eastAsia"/>
          <w:highlight w:val="yellow"/>
        </w:rPr>
        <w:t>]</w:t>
      </w:r>
    </w:p>
    <w:p w14:paraId="6D9FF885" w14:textId="5962A709" w:rsidR="00FB4261" w:rsidRDefault="00BF1E0E" w:rsidP="00BF1E0E">
      <w:pPr>
        <w:ind w:firstLineChars="100" w:firstLine="200"/>
      </w:pPr>
      <w:r w:rsidRPr="00BF1E0E">
        <w:t>cla_16</w:t>
      </w:r>
      <w:r w:rsidRPr="00BF1E0E">
        <w:t>은</w:t>
      </w:r>
      <w:r w:rsidRPr="00BF1E0E">
        <w:t xml:space="preserve"> 4</w:t>
      </w:r>
      <w:r w:rsidRPr="00BF1E0E">
        <w:t>비트</w:t>
      </w:r>
      <w:r w:rsidRPr="00BF1E0E">
        <w:t xml:space="preserve"> CLA </w:t>
      </w:r>
      <w:r w:rsidRPr="00BF1E0E">
        <w:t>모듈</w:t>
      </w:r>
      <w:r w:rsidRPr="00BF1E0E">
        <w:t>(cla_4)</w:t>
      </w:r>
      <w:r w:rsidRPr="00BF1E0E">
        <w:t>을</w:t>
      </w:r>
      <w:r w:rsidRPr="00BF1E0E">
        <w:t xml:space="preserve"> </w:t>
      </w:r>
      <w:r w:rsidRPr="00BF1E0E">
        <w:t>네</w:t>
      </w:r>
      <w:r w:rsidRPr="00BF1E0E">
        <w:t xml:space="preserve"> </w:t>
      </w:r>
      <w:r w:rsidRPr="00BF1E0E">
        <w:t>개</w:t>
      </w:r>
      <w:r w:rsidRPr="00BF1E0E">
        <w:t xml:space="preserve"> </w:t>
      </w:r>
      <w:r w:rsidRPr="00BF1E0E">
        <w:t>연결하여</w:t>
      </w:r>
      <w:r w:rsidRPr="00BF1E0E">
        <w:t xml:space="preserve"> 16</w:t>
      </w:r>
      <w:r w:rsidRPr="00BF1E0E">
        <w:t>비트</w:t>
      </w:r>
      <w:r w:rsidRPr="00BF1E0E">
        <w:t xml:space="preserve"> </w:t>
      </w:r>
      <w:r w:rsidRPr="00BF1E0E">
        <w:t>덧셈기를</w:t>
      </w:r>
      <w:r w:rsidRPr="00BF1E0E">
        <w:t xml:space="preserve"> </w:t>
      </w:r>
      <w:r w:rsidRPr="00BF1E0E">
        <w:t>구성한</w:t>
      </w:r>
      <w:r w:rsidRPr="00BF1E0E">
        <w:t xml:space="preserve"> </w:t>
      </w:r>
      <w:r w:rsidRPr="00BF1E0E">
        <w:t>구조이다</w:t>
      </w:r>
      <w:r w:rsidRPr="00BF1E0E">
        <w:t xml:space="preserve">. </w:t>
      </w:r>
      <w:r w:rsidRPr="00BF1E0E">
        <w:t>입력은</w:t>
      </w:r>
      <w:r w:rsidRPr="00BF1E0E">
        <w:t xml:space="preserve"> </w:t>
      </w:r>
      <w:r w:rsidRPr="00BF1E0E">
        <w:t>두</w:t>
      </w:r>
      <w:r w:rsidRPr="00BF1E0E">
        <w:t xml:space="preserve"> </w:t>
      </w:r>
      <w:r w:rsidRPr="00BF1E0E">
        <w:t>개의</w:t>
      </w:r>
      <w:r w:rsidRPr="00BF1E0E">
        <w:t xml:space="preserve"> 16</w:t>
      </w:r>
      <w:r w:rsidRPr="00BF1E0E">
        <w:t>비트</w:t>
      </w:r>
      <w:r w:rsidRPr="00BF1E0E">
        <w:t xml:space="preserve"> </w:t>
      </w:r>
      <w:r w:rsidRPr="00BF1E0E">
        <w:t>벡터이며</w:t>
      </w:r>
      <w:r w:rsidRPr="00BF1E0E">
        <w:t xml:space="preserve">, </w:t>
      </w:r>
      <w:r w:rsidRPr="00BF1E0E">
        <w:t>출력은</w:t>
      </w:r>
      <w:r w:rsidRPr="00BF1E0E">
        <w:t xml:space="preserve"> </w:t>
      </w:r>
      <w:r w:rsidRPr="00BF1E0E">
        <w:t>덧셈</w:t>
      </w:r>
      <w:r w:rsidRPr="00BF1E0E">
        <w:t xml:space="preserve"> </w:t>
      </w:r>
      <w:r w:rsidRPr="00BF1E0E">
        <w:t>결과인</w:t>
      </w:r>
      <w:r w:rsidRPr="00BF1E0E">
        <w:t xml:space="preserve"> 16</w:t>
      </w:r>
      <w:r w:rsidRPr="00BF1E0E">
        <w:t>비트</w:t>
      </w:r>
      <w:r w:rsidRPr="00BF1E0E">
        <w:t xml:space="preserve"> </w:t>
      </w:r>
      <w:r w:rsidRPr="00BF1E0E">
        <w:t>벡터</w:t>
      </w:r>
      <w:r w:rsidRPr="00BF1E0E">
        <w:t xml:space="preserve"> sum</w:t>
      </w:r>
      <w:r w:rsidRPr="00BF1E0E">
        <w:t>이다</w:t>
      </w:r>
      <w:r w:rsidRPr="00BF1E0E">
        <w:t xml:space="preserve">. </w:t>
      </w:r>
      <w:r w:rsidRPr="00BF1E0E">
        <w:t>각</w:t>
      </w:r>
      <w:r w:rsidRPr="00BF1E0E">
        <w:t xml:space="preserve"> 4</w:t>
      </w:r>
      <w:r w:rsidRPr="00BF1E0E">
        <w:t>비트</w:t>
      </w:r>
      <w:r w:rsidRPr="00BF1E0E">
        <w:t xml:space="preserve"> </w:t>
      </w:r>
      <w:r w:rsidRPr="00BF1E0E">
        <w:t>블록</w:t>
      </w:r>
      <w:r w:rsidRPr="00BF1E0E">
        <w:t xml:space="preserve"> </w:t>
      </w:r>
      <w:r w:rsidRPr="00BF1E0E">
        <w:t>간의</w:t>
      </w:r>
      <w:r w:rsidRPr="00BF1E0E">
        <w:t xml:space="preserve"> </w:t>
      </w:r>
      <w:r w:rsidRPr="00BF1E0E">
        <w:t>캐리</w:t>
      </w:r>
      <w:r w:rsidRPr="00BF1E0E">
        <w:t xml:space="preserve"> </w:t>
      </w:r>
      <w:r w:rsidRPr="00BF1E0E">
        <w:t>연산은</w:t>
      </w:r>
      <w:r w:rsidRPr="00BF1E0E">
        <w:t xml:space="preserve"> </w:t>
      </w:r>
      <w:r w:rsidRPr="00BF1E0E">
        <w:t>그룹</w:t>
      </w:r>
      <w:r w:rsidRPr="00BF1E0E">
        <w:t xml:space="preserve"> </w:t>
      </w:r>
      <w:r w:rsidRPr="00BF1E0E">
        <w:t>생성</w:t>
      </w:r>
      <w:r w:rsidRPr="00BF1E0E">
        <w:t>(Group Generate)</w:t>
      </w:r>
      <w:r w:rsidRPr="00BF1E0E">
        <w:t>과</w:t>
      </w:r>
      <w:r w:rsidRPr="00BF1E0E">
        <w:t xml:space="preserve"> </w:t>
      </w:r>
      <w:r w:rsidRPr="00BF1E0E">
        <w:t>그룹</w:t>
      </w:r>
      <w:r w:rsidRPr="00BF1E0E">
        <w:t xml:space="preserve"> </w:t>
      </w:r>
      <w:r w:rsidRPr="00BF1E0E">
        <w:t>전파</w:t>
      </w:r>
      <w:r w:rsidRPr="00BF1E0E">
        <w:t xml:space="preserve">(Group Propagate) </w:t>
      </w:r>
      <w:r w:rsidRPr="00BF1E0E">
        <w:t>신호를</w:t>
      </w:r>
      <w:r w:rsidRPr="00BF1E0E">
        <w:t xml:space="preserve"> </w:t>
      </w:r>
      <w:r w:rsidRPr="00BF1E0E">
        <w:t>기반으로</w:t>
      </w:r>
      <w:r w:rsidRPr="00BF1E0E">
        <w:t xml:space="preserve"> </w:t>
      </w:r>
      <w:r w:rsidRPr="00BF1E0E">
        <w:t>계산된다</w:t>
      </w:r>
      <w:r w:rsidRPr="00BF1E0E">
        <w:t>.</w:t>
      </w:r>
    </w:p>
    <w:p w14:paraId="0DC6B1F2" w14:textId="6C2808D4" w:rsidR="00FB4261" w:rsidRDefault="00BF1E0E" w:rsidP="00BF1E0E">
      <w:pPr>
        <w:ind w:firstLineChars="100" w:firstLine="200"/>
      </w:pPr>
      <w:r>
        <w:rPr>
          <w:rFonts w:hint="eastAsia"/>
        </w:rPr>
        <w:t>먼저</w:t>
      </w:r>
      <w:r>
        <w:rPr>
          <w:rFonts w:hint="eastAsia"/>
        </w:rPr>
        <w:t xml:space="preserve">, </w:t>
      </w:r>
      <w:r w:rsidRPr="00BF1E0E">
        <w:t>c1~c4</w:t>
      </w:r>
      <w:r w:rsidRPr="00BF1E0E">
        <w:t>는</w:t>
      </w:r>
      <w:r w:rsidRPr="00BF1E0E">
        <w:t xml:space="preserve"> </w:t>
      </w:r>
      <w:r w:rsidRPr="00BF1E0E">
        <w:t>하위</w:t>
      </w:r>
      <w:r w:rsidRPr="00BF1E0E">
        <w:t xml:space="preserve"> CLA </w:t>
      </w:r>
      <w:r w:rsidRPr="00BF1E0E">
        <w:t>블록의</w:t>
      </w:r>
      <w:r w:rsidRPr="00BF1E0E">
        <w:t xml:space="preserve"> g</w:t>
      </w:r>
      <w:r w:rsidRPr="00BF1E0E">
        <w:t>와</w:t>
      </w:r>
      <w:r w:rsidRPr="00BF1E0E">
        <w:t xml:space="preserve"> p </w:t>
      </w:r>
      <w:r w:rsidRPr="00BF1E0E">
        <w:t>값을</w:t>
      </w:r>
      <w:r w:rsidRPr="00BF1E0E">
        <w:t xml:space="preserve"> </w:t>
      </w:r>
      <w:r w:rsidRPr="00BF1E0E">
        <w:t>조합하여</w:t>
      </w:r>
      <w:r w:rsidRPr="00BF1E0E">
        <w:t xml:space="preserve"> </w:t>
      </w:r>
      <w:r w:rsidRPr="00BF1E0E">
        <w:t>계산된다</w:t>
      </w:r>
      <w:r w:rsidRPr="00BF1E0E">
        <w:t>.</w:t>
      </w:r>
      <w:r w:rsidRPr="00BF1E0E">
        <w:br/>
      </w:r>
      <w:r w:rsidRPr="00BF1E0E">
        <w:t>예를</w:t>
      </w:r>
      <w:r w:rsidRPr="00BF1E0E">
        <w:t xml:space="preserve"> </w:t>
      </w:r>
      <w:r w:rsidRPr="00BF1E0E">
        <w:t>들어</w:t>
      </w:r>
      <w:r w:rsidRPr="00BF1E0E">
        <w:t xml:space="preserve"> c2</w:t>
      </w:r>
      <w:r w:rsidRPr="00BF1E0E">
        <w:t>는</w:t>
      </w:r>
      <w:r w:rsidRPr="00BF1E0E">
        <w:t xml:space="preserve"> </w:t>
      </w:r>
      <w:r w:rsidRPr="00BF1E0E">
        <w:t>두</w:t>
      </w:r>
      <w:r w:rsidRPr="00BF1E0E">
        <w:t xml:space="preserve"> </w:t>
      </w:r>
      <w:r w:rsidRPr="00BF1E0E">
        <w:t>번째</w:t>
      </w:r>
      <w:r w:rsidRPr="00BF1E0E">
        <w:t xml:space="preserve"> CLA </w:t>
      </w:r>
      <w:r w:rsidRPr="00BF1E0E">
        <w:t>블록의</w:t>
      </w:r>
      <w:r w:rsidRPr="00BF1E0E">
        <w:t xml:space="preserve"> </w:t>
      </w:r>
      <w:r w:rsidRPr="00BF1E0E">
        <w:t>입력</w:t>
      </w:r>
      <w:r w:rsidRPr="00BF1E0E">
        <w:t xml:space="preserve"> </w:t>
      </w:r>
      <w:r w:rsidRPr="00BF1E0E">
        <w:t>캐리이며</w:t>
      </w:r>
      <w:r w:rsidRPr="00BF1E0E">
        <w:t xml:space="preserve">, </w:t>
      </w:r>
      <w:r w:rsidRPr="00BF1E0E">
        <w:t>이는</w:t>
      </w:r>
      <w:r w:rsidRPr="00BF1E0E">
        <w:t xml:space="preserve"> </w:t>
      </w:r>
      <w:r w:rsidRPr="00BF1E0E">
        <w:t>첫</w:t>
      </w:r>
      <w:r w:rsidRPr="00BF1E0E">
        <w:t xml:space="preserve"> </w:t>
      </w:r>
      <w:r w:rsidRPr="00BF1E0E">
        <w:t>번째</w:t>
      </w:r>
      <w:r w:rsidRPr="00BF1E0E">
        <w:t xml:space="preserve"> CLA </w:t>
      </w:r>
      <w:r w:rsidRPr="00BF1E0E">
        <w:t>블록이</w:t>
      </w:r>
      <w:r w:rsidRPr="00BF1E0E">
        <w:t xml:space="preserve"> </w:t>
      </w:r>
      <w:r w:rsidRPr="00BF1E0E">
        <w:t>캐리를</w:t>
      </w:r>
      <w:r w:rsidRPr="00BF1E0E">
        <w:t xml:space="preserve"> </w:t>
      </w:r>
      <w:r w:rsidRPr="00BF1E0E">
        <w:t>생성했거나</w:t>
      </w:r>
      <w:r w:rsidRPr="00BF1E0E">
        <w:t xml:space="preserve">, propagate </w:t>
      </w:r>
      <w:r w:rsidRPr="00BF1E0E">
        <w:t>경로를</w:t>
      </w:r>
      <w:r w:rsidRPr="00BF1E0E">
        <w:t xml:space="preserve"> </w:t>
      </w:r>
      <w:r w:rsidRPr="00BF1E0E">
        <w:t>통해</w:t>
      </w:r>
      <w:r w:rsidRPr="00BF1E0E">
        <w:t xml:space="preserve"> </w:t>
      </w:r>
      <w:proofErr w:type="spellStart"/>
      <w:r w:rsidRPr="00BF1E0E">
        <w:t>cin</w:t>
      </w:r>
      <w:proofErr w:type="spellEnd"/>
      <w:r w:rsidRPr="00BF1E0E">
        <w:t>=0</w:t>
      </w:r>
      <w:r w:rsidRPr="00BF1E0E">
        <w:t>으로부터</w:t>
      </w:r>
      <w:r w:rsidRPr="00BF1E0E">
        <w:t xml:space="preserve"> </w:t>
      </w:r>
      <w:r w:rsidRPr="00BF1E0E">
        <w:t>전파된</w:t>
      </w:r>
      <w:r w:rsidRPr="00BF1E0E">
        <w:t xml:space="preserve"> </w:t>
      </w:r>
      <w:r w:rsidRPr="00BF1E0E">
        <w:t>경우이다</w:t>
      </w:r>
      <w:r w:rsidRPr="00BF1E0E">
        <w:t xml:space="preserve">. </w:t>
      </w:r>
      <w:r w:rsidRPr="00BF1E0E">
        <w:t>이러한</w:t>
      </w:r>
      <w:r w:rsidRPr="00BF1E0E">
        <w:t xml:space="preserve"> </w:t>
      </w:r>
      <w:r w:rsidRPr="00BF1E0E">
        <w:t>방식으로</w:t>
      </w:r>
      <w:r w:rsidRPr="00BF1E0E">
        <w:t xml:space="preserve"> </w:t>
      </w:r>
      <w:r w:rsidRPr="00BF1E0E">
        <w:t>다음</w:t>
      </w:r>
      <w:r w:rsidRPr="00BF1E0E">
        <w:t xml:space="preserve"> </w:t>
      </w:r>
      <w:r w:rsidRPr="00BF1E0E">
        <w:t>블록에</w:t>
      </w:r>
      <w:r w:rsidRPr="00BF1E0E">
        <w:t xml:space="preserve"> </w:t>
      </w:r>
      <w:r w:rsidRPr="00BF1E0E">
        <w:t>대한</w:t>
      </w:r>
      <w:r w:rsidRPr="00BF1E0E">
        <w:t xml:space="preserve"> </w:t>
      </w:r>
      <w:r w:rsidRPr="00BF1E0E">
        <w:t>입력</w:t>
      </w:r>
      <w:r w:rsidRPr="00BF1E0E">
        <w:t xml:space="preserve"> </w:t>
      </w:r>
      <w:r w:rsidRPr="00BF1E0E">
        <w:t>캐리를</w:t>
      </w:r>
      <w:r w:rsidRPr="00BF1E0E">
        <w:t xml:space="preserve"> </w:t>
      </w:r>
      <w:r w:rsidRPr="00BF1E0E">
        <w:t>순차적으로</w:t>
      </w:r>
      <w:r w:rsidRPr="00BF1E0E">
        <w:t xml:space="preserve"> </w:t>
      </w:r>
      <w:r w:rsidRPr="00BF1E0E">
        <w:t>미리</w:t>
      </w:r>
      <w:r w:rsidRPr="00BF1E0E">
        <w:t xml:space="preserve"> </w:t>
      </w:r>
      <w:r w:rsidRPr="00BF1E0E">
        <w:t>계산한다</w:t>
      </w:r>
      <w:r w:rsidRPr="00BF1E0E">
        <w:t>.</w:t>
      </w:r>
    </w:p>
    <w:p w14:paraId="13DA7814" w14:textId="1E605EEB" w:rsidR="00BF1E0E" w:rsidRPr="00BF1E0E" w:rsidRDefault="00BF1E0E" w:rsidP="0069528F">
      <w:pPr>
        <w:ind w:firstLineChars="100" w:firstLine="200"/>
        <w:rPr>
          <w:rFonts w:hint="eastAsia"/>
        </w:rPr>
      </w:pPr>
      <w:r>
        <w:rPr>
          <w:rFonts w:hint="eastAsia"/>
        </w:rPr>
        <w:t>그리고</w:t>
      </w:r>
      <w:r>
        <w:rPr>
          <w:rFonts w:hint="eastAsia"/>
        </w:rPr>
        <w:t xml:space="preserve"> </w:t>
      </w:r>
      <w:r w:rsidRPr="00BF1E0E">
        <w:t>각</w:t>
      </w:r>
      <w:r w:rsidRPr="00BF1E0E">
        <w:t xml:space="preserve"> 4</w:t>
      </w:r>
      <w:r w:rsidRPr="00BF1E0E">
        <w:t>비트</w:t>
      </w:r>
      <w:r w:rsidRPr="00BF1E0E">
        <w:t xml:space="preserve"> sum</w:t>
      </w:r>
      <w:r w:rsidRPr="00BF1E0E">
        <w:t>을</w:t>
      </w:r>
      <w:r w:rsidRPr="00BF1E0E">
        <w:t xml:space="preserve"> </w:t>
      </w:r>
      <w:r w:rsidRPr="00BF1E0E">
        <w:t>하나의</w:t>
      </w:r>
      <w:r w:rsidRPr="00BF1E0E">
        <w:t xml:space="preserve"> 16</w:t>
      </w:r>
      <w:r w:rsidRPr="00BF1E0E">
        <w:t>비트</w:t>
      </w:r>
      <w:r w:rsidRPr="00BF1E0E">
        <w:t xml:space="preserve"> sum</w:t>
      </w:r>
      <w:r w:rsidRPr="00BF1E0E">
        <w:t>으로</w:t>
      </w:r>
      <w:r w:rsidRPr="00BF1E0E">
        <w:t xml:space="preserve"> </w:t>
      </w:r>
      <w:r w:rsidRPr="00BF1E0E">
        <w:t>병합하여</w:t>
      </w:r>
      <w:r w:rsidRPr="00BF1E0E">
        <w:t xml:space="preserve"> </w:t>
      </w:r>
      <w:r w:rsidRPr="00BF1E0E">
        <w:t>출력한다</w:t>
      </w:r>
      <w:r w:rsidRPr="00BF1E0E">
        <w:t xml:space="preserve">. </w:t>
      </w:r>
      <w:r w:rsidRPr="00BF1E0E">
        <w:t>순서는</w:t>
      </w:r>
      <w:r w:rsidRPr="00BF1E0E">
        <w:t xml:space="preserve"> </w:t>
      </w:r>
      <w:r w:rsidRPr="00BF1E0E">
        <w:t>최상위</w:t>
      </w:r>
      <w:r w:rsidRPr="00BF1E0E">
        <w:t xml:space="preserve"> </w:t>
      </w:r>
      <w:r w:rsidRPr="00BF1E0E">
        <w:t>블록인</w:t>
      </w:r>
      <w:r w:rsidRPr="00BF1E0E">
        <w:t xml:space="preserve"> sum3</w:t>
      </w:r>
      <w:r w:rsidRPr="00BF1E0E">
        <w:t>가</w:t>
      </w:r>
      <w:r w:rsidRPr="00BF1E0E">
        <w:t xml:space="preserve"> </w:t>
      </w:r>
      <w:r w:rsidRPr="00BF1E0E">
        <w:t>가장</w:t>
      </w:r>
      <w:r w:rsidRPr="00BF1E0E">
        <w:t xml:space="preserve"> </w:t>
      </w:r>
      <w:r w:rsidRPr="00BF1E0E">
        <w:t>왼쪽</w:t>
      </w:r>
      <w:r w:rsidRPr="00BF1E0E">
        <w:t xml:space="preserve"> </w:t>
      </w:r>
      <w:r w:rsidRPr="00BF1E0E">
        <w:t>비트</w:t>
      </w:r>
      <w:r w:rsidRPr="00BF1E0E">
        <w:t>(</w:t>
      </w:r>
      <w:r w:rsidRPr="00BF1E0E">
        <w:t>상위</w:t>
      </w:r>
      <w:r w:rsidRPr="00BF1E0E">
        <w:t xml:space="preserve"> </w:t>
      </w:r>
      <w:r w:rsidRPr="00BF1E0E">
        <w:t>비트</w:t>
      </w:r>
      <w:r w:rsidRPr="00BF1E0E">
        <w:t xml:space="preserve">), </w:t>
      </w:r>
      <w:r w:rsidRPr="00BF1E0E">
        <w:t>최하위</w:t>
      </w:r>
      <w:r w:rsidRPr="00BF1E0E">
        <w:t xml:space="preserve"> </w:t>
      </w:r>
      <w:r w:rsidRPr="00BF1E0E">
        <w:t>블록인</w:t>
      </w:r>
      <w:r w:rsidRPr="00BF1E0E">
        <w:t xml:space="preserve"> sum0</w:t>
      </w:r>
      <w:r w:rsidRPr="00BF1E0E">
        <w:t>이</w:t>
      </w:r>
      <w:r w:rsidRPr="00BF1E0E">
        <w:t xml:space="preserve"> </w:t>
      </w:r>
      <w:r w:rsidRPr="00BF1E0E">
        <w:t>가장</w:t>
      </w:r>
      <w:r w:rsidRPr="00BF1E0E">
        <w:t xml:space="preserve"> </w:t>
      </w:r>
      <w:r w:rsidRPr="00BF1E0E">
        <w:t>오른쪽</w:t>
      </w:r>
      <w:r w:rsidRPr="00BF1E0E">
        <w:t xml:space="preserve"> </w:t>
      </w:r>
      <w:r w:rsidRPr="00BF1E0E">
        <w:t>비트</w:t>
      </w:r>
      <w:r w:rsidRPr="00BF1E0E">
        <w:t>(</w:t>
      </w:r>
      <w:r w:rsidRPr="00BF1E0E">
        <w:t>하위</w:t>
      </w:r>
      <w:r w:rsidRPr="00BF1E0E">
        <w:t xml:space="preserve"> </w:t>
      </w:r>
      <w:r w:rsidRPr="00BF1E0E">
        <w:t>비트</w:t>
      </w:r>
      <w:r w:rsidRPr="00BF1E0E">
        <w:t>)</w:t>
      </w:r>
      <w:r w:rsidRPr="00BF1E0E">
        <w:t>이다</w:t>
      </w:r>
      <w:r w:rsidRPr="00BF1E0E">
        <w:t>.</w:t>
      </w:r>
    </w:p>
    <w:p w14:paraId="1DFAF784" w14:textId="36DC3172" w:rsidR="00FB4261" w:rsidRDefault="00FB4261" w:rsidP="00534BBF">
      <w:r>
        <w:rPr>
          <w:noProof/>
        </w:rPr>
        <w:lastRenderedPageBreak/>
        <w:drawing>
          <wp:inline distT="0" distB="0" distL="0" distR="0" wp14:anchorId="533A77AA" wp14:editId="7CBE980D">
            <wp:extent cx="6372225" cy="2714625"/>
            <wp:effectExtent l="0" t="0" r="9525" b="9525"/>
            <wp:docPr id="33283604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8333F" w14:textId="76D49D26" w:rsidR="00FB4261" w:rsidRDefault="0069528F" w:rsidP="00534BBF">
      <w:pPr>
        <w:rPr>
          <w:rFonts w:hint="eastAsia"/>
        </w:rPr>
      </w:pPr>
      <w:r w:rsidRPr="006B3C06">
        <w:rPr>
          <w:rFonts w:hint="eastAsia"/>
          <w:highlight w:val="yellow"/>
        </w:rPr>
        <w:t>[</w:t>
      </w:r>
      <w:r>
        <w:rPr>
          <w:rFonts w:hint="eastAsia"/>
          <w:highlight w:val="yellow"/>
        </w:rPr>
        <w:t>csa</w:t>
      </w:r>
      <w:r>
        <w:rPr>
          <w:rFonts w:hint="eastAsia"/>
          <w:highlight w:val="yellow"/>
        </w:rPr>
        <w:t>_</w:t>
      </w:r>
      <w:r>
        <w:rPr>
          <w:rFonts w:hint="eastAsia"/>
          <w:highlight w:val="yellow"/>
        </w:rPr>
        <w:t>16</w:t>
      </w:r>
      <w:r>
        <w:rPr>
          <w:rFonts w:hint="eastAsia"/>
          <w:highlight w:val="yellow"/>
        </w:rPr>
        <w:t xml:space="preserve"> module</w:t>
      </w:r>
      <w:r w:rsidRPr="006B3C06">
        <w:rPr>
          <w:rFonts w:hint="eastAsia"/>
          <w:highlight w:val="yellow"/>
        </w:rPr>
        <w:t>]</w:t>
      </w:r>
    </w:p>
    <w:p w14:paraId="1324D428" w14:textId="5655BC8E" w:rsidR="00FB4261" w:rsidRDefault="003D4780" w:rsidP="003D4780">
      <w:pPr>
        <w:ind w:firstLineChars="100" w:firstLine="200"/>
        <w:rPr>
          <w:rFonts w:hint="eastAsia"/>
        </w:rPr>
      </w:pPr>
      <w:proofErr w:type="gramStart"/>
      <w:r w:rsidRPr="003D4780">
        <w:t>이</w:t>
      </w:r>
      <w:r w:rsidR="00907A2B">
        <w:rPr>
          <w:rFonts w:hint="eastAsia"/>
        </w:rPr>
        <w:t xml:space="preserve"> </w:t>
      </w:r>
      <w:r w:rsidRPr="003D4780">
        <w:t xml:space="preserve"> </w:t>
      </w:r>
      <w:r w:rsidRPr="003D4780">
        <w:t>모듈은</w:t>
      </w:r>
      <w:proofErr w:type="gramEnd"/>
      <w:r w:rsidRPr="003D4780">
        <w:t xml:space="preserve"> 3</w:t>
      </w:r>
      <w:r w:rsidRPr="003D4780">
        <w:t>개의</w:t>
      </w:r>
      <w:r w:rsidRPr="003D4780">
        <w:t xml:space="preserve"> 16</w:t>
      </w:r>
      <w:r w:rsidRPr="003D4780">
        <w:t>비트</w:t>
      </w:r>
      <w:r w:rsidRPr="003D4780">
        <w:t xml:space="preserve"> </w:t>
      </w:r>
      <w:r w:rsidRPr="003D4780">
        <w:t>벡터를</w:t>
      </w:r>
      <w:r w:rsidRPr="003D4780">
        <w:t xml:space="preserve"> </w:t>
      </w:r>
      <w:proofErr w:type="spellStart"/>
      <w:r w:rsidRPr="003D4780">
        <w:t>입력받아</w:t>
      </w:r>
      <w:proofErr w:type="spellEnd"/>
      <w:r w:rsidRPr="003D4780">
        <w:t xml:space="preserve"> Carry-Save </w:t>
      </w:r>
      <w:r w:rsidRPr="003D4780">
        <w:t>방식으로</w:t>
      </w:r>
      <w:r w:rsidRPr="003D4780">
        <w:t xml:space="preserve"> </w:t>
      </w:r>
      <w:r w:rsidRPr="003D4780">
        <w:t>합과</w:t>
      </w:r>
      <w:r w:rsidRPr="003D4780">
        <w:t xml:space="preserve"> </w:t>
      </w:r>
      <w:r w:rsidRPr="003D4780">
        <w:t>캐리를</w:t>
      </w:r>
      <w:r w:rsidRPr="003D4780">
        <w:t xml:space="preserve"> </w:t>
      </w:r>
      <w:r w:rsidRPr="003D4780">
        <w:t>계산하는</w:t>
      </w:r>
      <w:r w:rsidRPr="003D4780">
        <w:t xml:space="preserve"> </w:t>
      </w:r>
      <w:r w:rsidRPr="003D4780">
        <w:t>회로이다</w:t>
      </w:r>
      <w:r w:rsidRPr="003D4780">
        <w:t xml:space="preserve">. </w:t>
      </w:r>
      <w:r w:rsidRPr="003D4780">
        <w:t>이</w:t>
      </w:r>
      <w:r w:rsidRPr="003D4780">
        <w:t xml:space="preserve"> </w:t>
      </w:r>
      <w:r w:rsidRPr="003D4780">
        <w:t>구조는</w:t>
      </w:r>
      <w:r w:rsidRPr="003D4780">
        <w:t xml:space="preserve"> </w:t>
      </w:r>
      <w:r w:rsidRPr="003D4780">
        <w:t>곱셈기나</w:t>
      </w:r>
      <w:r w:rsidRPr="003D4780">
        <w:t xml:space="preserve"> </w:t>
      </w:r>
      <w:r w:rsidRPr="003D4780">
        <w:t>다수의</w:t>
      </w:r>
      <w:r w:rsidRPr="003D4780">
        <w:t xml:space="preserve"> </w:t>
      </w:r>
      <w:r w:rsidRPr="003D4780">
        <w:t>덧셈</w:t>
      </w:r>
      <w:r w:rsidRPr="003D4780">
        <w:t xml:space="preserve"> </w:t>
      </w:r>
      <w:r w:rsidRPr="003D4780">
        <w:t>연산이</w:t>
      </w:r>
      <w:r w:rsidRPr="003D4780">
        <w:t xml:space="preserve"> </w:t>
      </w:r>
      <w:r w:rsidRPr="003D4780">
        <w:t>필요한</w:t>
      </w:r>
      <w:r w:rsidRPr="003D4780">
        <w:t xml:space="preserve"> </w:t>
      </w:r>
      <w:r w:rsidRPr="003D4780">
        <w:t>경우</w:t>
      </w:r>
      <w:r w:rsidRPr="003D4780">
        <w:t xml:space="preserve">, </w:t>
      </w:r>
      <w:r w:rsidRPr="003D4780">
        <w:t>빠르게</w:t>
      </w:r>
      <w:r w:rsidRPr="003D4780">
        <w:t xml:space="preserve"> </w:t>
      </w:r>
      <w:r w:rsidRPr="003D4780">
        <w:t>중간</w:t>
      </w:r>
      <w:r w:rsidRPr="003D4780">
        <w:t xml:space="preserve"> </w:t>
      </w:r>
      <w:r w:rsidRPr="003D4780">
        <w:t>결과를</w:t>
      </w:r>
      <w:r w:rsidRPr="003D4780">
        <w:t xml:space="preserve"> </w:t>
      </w:r>
      <w:r w:rsidRPr="003D4780">
        <w:t>계산할</w:t>
      </w:r>
      <w:r w:rsidRPr="003D4780">
        <w:t xml:space="preserve"> </w:t>
      </w:r>
      <w:r w:rsidRPr="003D4780">
        <w:t>수</w:t>
      </w:r>
      <w:r w:rsidRPr="003D4780">
        <w:t xml:space="preserve"> </w:t>
      </w:r>
      <w:r w:rsidRPr="003D4780">
        <w:t>있는</w:t>
      </w:r>
      <w:r w:rsidRPr="003D4780">
        <w:t xml:space="preserve"> </w:t>
      </w:r>
      <w:r w:rsidRPr="003D4780">
        <w:t>효율적인</w:t>
      </w:r>
      <w:r w:rsidRPr="003D4780">
        <w:t xml:space="preserve"> </w:t>
      </w:r>
      <w:r w:rsidRPr="003D4780">
        <w:t>방법으로</w:t>
      </w:r>
      <w:r w:rsidRPr="003D4780">
        <w:t xml:space="preserve"> </w:t>
      </w:r>
      <w:r w:rsidRPr="003D4780">
        <w:t>사용된다</w:t>
      </w:r>
      <w:r w:rsidRPr="003D4780">
        <w:t>.</w:t>
      </w:r>
    </w:p>
    <w:p w14:paraId="0361F2FB" w14:textId="59F69BDE" w:rsidR="00FB4261" w:rsidRDefault="003D4780" w:rsidP="003D4780">
      <w:pPr>
        <w:ind w:firstLineChars="100" w:firstLine="200"/>
      </w:pPr>
      <w:r w:rsidRPr="003D4780">
        <w:t>입력</w:t>
      </w:r>
      <w:r w:rsidRPr="003D4780">
        <w:t xml:space="preserve"> </w:t>
      </w:r>
      <w:r w:rsidRPr="003D4780">
        <w:t>포트는</w:t>
      </w:r>
      <w:r w:rsidRPr="003D4780">
        <w:t xml:space="preserve"> 16</w:t>
      </w:r>
      <w:r w:rsidRPr="003D4780">
        <w:t>비트</w:t>
      </w:r>
      <w:r w:rsidRPr="003D4780">
        <w:t xml:space="preserve"> </w:t>
      </w:r>
      <w:r w:rsidRPr="003D4780">
        <w:t>벡터</w:t>
      </w:r>
      <w:r w:rsidRPr="003D4780">
        <w:t xml:space="preserve"> a, b, c</w:t>
      </w:r>
      <w:r w:rsidRPr="003D4780">
        <w:t>로</w:t>
      </w:r>
      <w:r w:rsidRPr="003D4780">
        <w:t xml:space="preserve"> </w:t>
      </w:r>
      <w:r w:rsidRPr="003D4780">
        <w:t>총</w:t>
      </w:r>
      <w:r w:rsidRPr="003D4780">
        <w:t xml:space="preserve"> 3</w:t>
      </w:r>
      <w:r w:rsidRPr="003D4780">
        <w:t>개의</w:t>
      </w:r>
      <w:r w:rsidRPr="003D4780">
        <w:t xml:space="preserve"> </w:t>
      </w:r>
      <w:r w:rsidRPr="003D4780">
        <w:t>피연산자를</w:t>
      </w:r>
      <w:r w:rsidRPr="003D4780">
        <w:t xml:space="preserve"> </w:t>
      </w:r>
      <w:proofErr w:type="spellStart"/>
      <w:r w:rsidRPr="003D4780">
        <w:t>입력받는다</w:t>
      </w:r>
      <w:proofErr w:type="spellEnd"/>
      <w:r w:rsidRPr="003D4780">
        <w:t xml:space="preserve">. </w:t>
      </w:r>
      <w:r w:rsidRPr="003D4780">
        <w:t>출력</w:t>
      </w:r>
      <w:r w:rsidRPr="003D4780">
        <w:t xml:space="preserve"> </w:t>
      </w:r>
      <w:r w:rsidRPr="003D4780">
        <w:t>포트는</w:t>
      </w:r>
      <w:r w:rsidRPr="003D4780">
        <w:t xml:space="preserve"> </w:t>
      </w:r>
      <w:r w:rsidRPr="003D4780">
        <w:t>두</w:t>
      </w:r>
      <w:r w:rsidRPr="003D4780">
        <w:t xml:space="preserve"> </w:t>
      </w:r>
      <w:r w:rsidRPr="003D4780">
        <w:t>개로</w:t>
      </w:r>
      <w:r w:rsidRPr="003D4780">
        <w:t>, sum</w:t>
      </w:r>
      <w:r w:rsidRPr="003D4780">
        <w:t>은</w:t>
      </w:r>
      <w:r w:rsidRPr="003D4780">
        <w:t xml:space="preserve"> </w:t>
      </w:r>
      <w:proofErr w:type="spellStart"/>
      <w:r w:rsidRPr="003D4780">
        <w:t>자리수별</w:t>
      </w:r>
      <w:proofErr w:type="spellEnd"/>
      <w:r w:rsidRPr="003D4780">
        <w:t xml:space="preserve"> </w:t>
      </w:r>
      <w:r w:rsidRPr="003D4780">
        <w:t>임시</w:t>
      </w:r>
      <w:r w:rsidRPr="003D4780">
        <w:t xml:space="preserve"> </w:t>
      </w:r>
      <w:r w:rsidRPr="003D4780">
        <w:t>합을</w:t>
      </w:r>
      <w:r w:rsidRPr="003D4780">
        <w:t xml:space="preserve"> </w:t>
      </w:r>
      <w:r w:rsidRPr="003D4780">
        <w:t>나타내며</w:t>
      </w:r>
      <w:r w:rsidRPr="003D4780">
        <w:t>, carry</w:t>
      </w:r>
      <w:r w:rsidRPr="003D4780">
        <w:t>는</w:t>
      </w:r>
      <w:r w:rsidRPr="003D4780">
        <w:t xml:space="preserve"> </w:t>
      </w:r>
      <w:proofErr w:type="spellStart"/>
      <w:r w:rsidRPr="003D4780">
        <w:t>자리수</w:t>
      </w:r>
      <w:proofErr w:type="spellEnd"/>
      <w:r w:rsidRPr="003D4780">
        <w:t xml:space="preserve"> </w:t>
      </w:r>
      <w:r w:rsidRPr="003D4780">
        <w:t>간에</w:t>
      </w:r>
      <w:r w:rsidRPr="003D4780">
        <w:t xml:space="preserve"> </w:t>
      </w:r>
      <w:r w:rsidRPr="003D4780">
        <w:t>발생한</w:t>
      </w:r>
      <w:r w:rsidRPr="003D4780">
        <w:t xml:space="preserve"> </w:t>
      </w:r>
      <w:r w:rsidRPr="003D4780">
        <w:t>캐리</w:t>
      </w:r>
      <w:r w:rsidRPr="003D4780">
        <w:t xml:space="preserve"> </w:t>
      </w:r>
      <w:r w:rsidRPr="003D4780">
        <w:t>비트를</w:t>
      </w:r>
      <w:r w:rsidRPr="003D4780">
        <w:t xml:space="preserve"> </w:t>
      </w:r>
      <w:r w:rsidRPr="003D4780">
        <w:t>나타낸다</w:t>
      </w:r>
      <w:r w:rsidRPr="003D4780">
        <w:t xml:space="preserve">. </w:t>
      </w:r>
      <w:r w:rsidRPr="003D4780">
        <w:t>이</w:t>
      </w:r>
      <w:r w:rsidRPr="003D4780">
        <w:t xml:space="preserve"> </w:t>
      </w:r>
      <w:r w:rsidRPr="003D4780">
        <w:t>두</w:t>
      </w:r>
      <w:r w:rsidRPr="003D4780">
        <w:t xml:space="preserve"> </w:t>
      </w:r>
      <w:r w:rsidRPr="003D4780">
        <w:t>결과는</w:t>
      </w:r>
      <w:r w:rsidRPr="003D4780">
        <w:t xml:space="preserve"> </w:t>
      </w:r>
      <w:r w:rsidRPr="003D4780">
        <w:t>이후</w:t>
      </w:r>
      <w:r w:rsidRPr="003D4780">
        <w:t xml:space="preserve"> Carry-Propagate Adder</w:t>
      </w:r>
      <w:r w:rsidRPr="003D4780">
        <w:t>를</w:t>
      </w:r>
      <w:r w:rsidRPr="003D4780">
        <w:t xml:space="preserve"> </w:t>
      </w:r>
      <w:r w:rsidRPr="003D4780">
        <w:t>통해</w:t>
      </w:r>
      <w:r w:rsidRPr="003D4780">
        <w:t xml:space="preserve"> </w:t>
      </w:r>
      <w:r w:rsidRPr="003D4780">
        <w:t>최종</w:t>
      </w:r>
      <w:r w:rsidRPr="003D4780">
        <w:t xml:space="preserve"> </w:t>
      </w:r>
      <w:r w:rsidRPr="003D4780">
        <w:t>합으로</w:t>
      </w:r>
      <w:r w:rsidRPr="003D4780">
        <w:t xml:space="preserve"> </w:t>
      </w:r>
      <w:r>
        <w:rPr>
          <w:rFonts w:hint="eastAsia"/>
        </w:rPr>
        <w:t>합쳐질</w:t>
      </w:r>
      <w:r>
        <w:rPr>
          <w:rFonts w:hint="eastAsia"/>
        </w:rPr>
        <w:t xml:space="preserve"> </w:t>
      </w:r>
      <w:r w:rsidRPr="003D4780">
        <w:t>수</w:t>
      </w:r>
      <w:r w:rsidRPr="003D4780">
        <w:t xml:space="preserve"> </w:t>
      </w:r>
      <w:r w:rsidRPr="003D4780">
        <w:t>있다</w:t>
      </w:r>
      <w:r w:rsidRPr="003D4780">
        <w:t>.</w:t>
      </w:r>
    </w:p>
    <w:p w14:paraId="1629F630" w14:textId="77777777" w:rsidR="00FB4261" w:rsidRDefault="00FB4261" w:rsidP="00534BBF"/>
    <w:p w14:paraId="52BA86B2" w14:textId="77777777" w:rsidR="00FB4261" w:rsidRDefault="00FB4261" w:rsidP="00534BBF"/>
    <w:p w14:paraId="782E9CA3" w14:textId="259CF349" w:rsidR="00FB4261" w:rsidRDefault="00FB4261" w:rsidP="00534BB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89C9120" wp14:editId="76C95A5F">
            <wp:extent cx="5638800" cy="6181725"/>
            <wp:effectExtent l="0" t="0" r="0" b="9525"/>
            <wp:docPr id="2036979011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618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D2359" w14:textId="4BF7FBB8" w:rsidR="00FB4261" w:rsidRDefault="00BE0E94" w:rsidP="00534BBF">
      <w:pPr>
        <w:rPr>
          <w:rFonts w:hint="eastAsia"/>
        </w:rPr>
      </w:pPr>
      <w:r w:rsidRPr="006B3C06">
        <w:rPr>
          <w:rFonts w:hint="eastAsia"/>
          <w:highlight w:val="yellow"/>
        </w:rPr>
        <w:t>[</w:t>
      </w:r>
      <w:proofErr w:type="spellStart"/>
      <w:r>
        <w:rPr>
          <w:rFonts w:hint="eastAsia"/>
          <w:highlight w:val="yellow"/>
        </w:rPr>
        <w:t>csm</w:t>
      </w:r>
      <w:proofErr w:type="spellEnd"/>
      <w:r>
        <w:rPr>
          <w:rFonts w:hint="eastAsia"/>
          <w:highlight w:val="yellow"/>
        </w:rPr>
        <w:t xml:space="preserve"> module</w:t>
      </w:r>
      <w:r w:rsidRPr="006B3C06">
        <w:rPr>
          <w:rFonts w:hint="eastAsia"/>
          <w:highlight w:val="yellow"/>
        </w:rPr>
        <w:t>]</w:t>
      </w:r>
    </w:p>
    <w:p w14:paraId="467AA5CA" w14:textId="59253156" w:rsidR="00FB4261" w:rsidRDefault="00DE513A" w:rsidP="00DE513A">
      <w:pPr>
        <w:ind w:firstLineChars="100" w:firstLine="200"/>
      </w:pPr>
      <w:r w:rsidRPr="00DE513A">
        <w:t>모듈</w:t>
      </w:r>
      <w:r w:rsidRPr="00DE513A">
        <w:t xml:space="preserve"> csm_8x8</w:t>
      </w:r>
      <w:r w:rsidRPr="00DE513A">
        <w:t>은</w:t>
      </w:r>
      <w:r w:rsidRPr="00DE513A">
        <w:t xml:space="preserve"> 8</w:t>
      </w:r>
      <w:r w:rsidRPr="00DE513A">
        <w:t>비트</w:t>
      </w:r>
      <w:r w:rsidRPr="00DE513A">
        <w:t xml:space="preserve"> </w:t>
      </w:r>
      <w:r w:rsidRPr="00DE513A">
        <w:t>곱셈</w:t>
      </w:r>
      <w:r w:rsidRPr="00DE513A">
        <w:t xml:space="preserve"> </w:t>
      </w:r>
      <w:r w:rsidRPr="00DE513A">
        <w:t>연산을</w:t>
      </w:r>
      <w:r w:rsidRPr="00DE513A">
        <w:t xml:space="preserve"> Carry Save </w:t>
      </w:r>
      <w:r w:rsidRPr="00DE513A">
        <w:t>방식으로</w:t>
      </w:r>
      <w:r w:rsidRPr="00DE513A">
        <w:t xml:space="preserve"> </w:t>
      </w:r>
      <w:r w:rsidRPr="00DE513A">
        <w:t>구현한</w:t>
      </w:r>
      <w:r w:rsidRPr="00DE513A">
        <w:t xml:space="preserve"> </w:t>
      </w:r>
      <w:r w:rsidRPr="00DE513A">
        <w:t>곱셈기이다</w:t>
      </w:r>
      <w:r w:rsidRPr="00DE513A">
        <w:t xml:space="preserve">. </w:t>
      </w:r>
      <w:r w:rsidRPr="00DE513A">
        <w:t>입력으로는</w:t>
      </w:r>
      <w:r w:rsidRPr="00DE513A">
        <w:t xml:space="preserve"> 8</w:t>
      </w:r>
      <w:r w:rsidRPr="00DE513A">
        <w:t>비트</w:t>
      </w:r>
      <w:r w:rsidRPr="00DE513A">
        <w:t xml:space="preserve"> </w:t>
      </w:r>
      <w:r w:rsidRPr="00DE513A">
        <w:t>피연산자</w:t>
      </w:r>
      <w:r w:rsidRPr="00DE513A">
        <w:t xml:space="preserve"> x, y</w:t>
      </w:r>
      <w:r w:rsidRPr="00DE513A">
        <w:t>를</w:t>
      </w:r>
      <w:r w:rsidRPr="00DE513A">
        <w:t xml:space="preserve"> </w:t>
      </w:r>
      <w:r w:rsidRPr="00DE513A">
        <w:t>받고</w:t>
      </w:r>
      <w:r w:rsidRPr="00DE513A">
        <w:t xml:space="preserve">, </w:t>
      </w:r>
      <w:r w:rsidRPr="00DE513A">
        <w:t>출력으로는</w:t>
      </w:r>
      <w:r w:rsidRPr="00DE513A">
        <w:t xml:space="preserve"> 16</w:t>
      </w:r>
      <w:r w:rsidRPr="00DE513A">
        <w:t>비트</w:t>
      </w:r>
      <w:r w:rsidRPr="00DE513A">
        <w:t xml:space="preserve"> </w:t>
      </w:r>
      <w:r w:rsidRPr="00DE513A">
        <w:t>곱셈</w:t>
      </w:r>
      <w:r w:rsidRPr="00DE513A">
        <w:t xml:space="preserve"> </w:t>
      </w:r>
      <w:r w:rsidRPr="00DE513A">
        <w:t>결과</w:t>
      </w:r>
      <w:r w:rsidRPr="00DE513A">
        <w:t xml:space="preserve"> p</w:t>
      </w:r>
      <w:r w:rsidRPr="00DE513A">
        <w:t>를</w:t>
      </w:r>
      <w:r w:rsidRPr="00DE513A">
        <w:t xml:space="preserve"> </w:t>
      </w:r>
      <w:r w:rsidRPr="00DE513A">
        <w:t>반환한다</w:t>
      </w:r>
      <w:r w:rsidRPr="00DE513A">
        <w:t xml:space="preserve">. </w:t>
      </w:r>
      <w:r w:rsidRPr="00DE513A">
        <w:t>이</w:t>
      </w:r>
      <w:r w:rsidRPr="00DE513A">
        <w:t xml:space="preserve"> </w:t>
      </w:r>
      <w:r w:rsidRPr="00DE513A">
        <w:t>구조는</w:t>
      </w:r>
      <w:r w:rsidRPr="00DE513A">
        <w:t xml:space="preserve"> </w:t>
      </w:r>
      <w:r w:rsidRPr="00DE513A">
        <w:t>빠른</w:t>
      </w:r>
      <w:r w:rsidRPr="00DE513A">
        <w:t xml:space="preserve"> </w:t>
      </w:r>
      <w:r w:rsidRPr="00DE513A">
        <w:t>병렬</w:t>
      </w:r>
      <w:r w:rsidRPr="00DE513A">
        <w:t xml:space="preserve"> </w:t>
      </w:r>
      <w:r w:rsidRPr="00DE513A">
        <w:t>연산이</w:t>
      </w:r>
      <w:r w:rsidRPr="00DE513A">
        <w:t xml:space="preserve"> </w:t>
      </w:r>
      <w:r w:rsidRPr="00DE513A">
        <w:t>가능하여</w:t>
      </w:r>
      <w:r w:rsidRPr="00DE513A">
        <w:t xml:space="preserve"> </w:t>
      </w:r>
      <w:r w:rsidRPr="00DE513A">
        <w:t>곱셈기의</w:t>
      </w:r>
      <w:r w:rsidRPr="00DE513A">
        <w:t xml:space="preserve"> </w:t>
      </w:r>
      <w:r w:rsidRPr="00DE513A">
        <w:t>성능을</w:t>
      </w:r>
      <w:r w:rsidRPr="00DE513A">
        <w:t xml:space="preserve"> </w:t>
      </w:r>
      <w:r w:rsidRPr="00DE513A">
        <w:t>높이는</w:t>
      </w:r>
      <w:r w:rsidRPr="00DE513A">
        <w:t xml:space="preserve"> </w:t>
      </w:r>
      <w:r w:rsidRPr="00DE513A">
        <w:t>데</w:t>
      </w:r>
      <w:r w:rsidRPr="00DE513A">
        <w:t xml:space="preserve"> </w:t>
      </w:r>
      <w:r w:rsidRPr="00DE513A">
        <w:t>유리하다</w:t>
      </w:r>
      <w:r w:rsidRPr="00DE513A">
        <w:t>.</w:t>
      </w:r>
    </w:p>
    <w:p w14:paraId="5BD83F00" w14:textId="52751941" w:rsidR="00FB4261" w:rsidRDefault="00DE513A" w:rsidP="00DE513A">
      <w:pPr>
        <w:ind w:firstLineChars="100" w:firstLine="200"/>
        <w:rPr>
          <w:rFonts w:hint="eastAsia"/>
        </w:rPr>
      </w:pPr>
      <w:r>
        <w:rPr>
          <w:rFonts w:hint="eastAsia"/>
        </w:rPr>
        <w:t>먼저</w:t>
      </w:r>
      <w:r>
        <w:rPr>
          <w:rFonts w:hint="eastAsia"/>
        </w:rPr>
        <w:t xml:space="preserve">, </w:t>
      </w:r>
      <w:r w:rsidRPr="00DE513A">
        <w:t>8</w:t>
      </w:r>
      <w:r w:rsidRPr="00DE513A">
        <w:t>개의</w:t>
      </w:r>
      <w:r w:rsidRPr="00DE513A">
        <w:t xml:space="preserve"> partial product</w:t>
      </w:r>
      <w:r w:rsidRPr="00DE513A">
        <w:t>를</w:t>
      </w:r>
      <w:r w:rsidRPr="00DE513A">
        <w:t xml:space="preserve"> </w:t>
      </w:r>
      <w:r w:rsidRPr="00DE513A">
        <w:t>생성한다</w:t>
      </w:r>
      <w:r w:rsidRPr="00DE513A">
        <w:t>.</w:t>
      </w:r>
      <w:r>
        <w:rPr>
          <w:rFonts w:hint="eastAsia"/>
        </w:rPr>
        <w:t xml:space="preserve"> </w:t>
      </w:r>
      <w:r w:rsidRPr="00DE513A">
        <w:t>y</w:t>
      </w:r>
      <w:r w:rsidRPr="00DE513A">
        <w:t>의</w:t>
      </w:r>
      <w:r w:rsidRPr="00DE513A">
        <w:t xml:space="preserve"> </w:t>
      </w:r>
      <w:r w:rsidRPr="00DE513A">
        <w:t>각</w:t>
      </w:r>
      <w:r w:rsidRPr="00DE513A">
        <w:t xml:space="preserve"> </w:t>
      </w:r>
      <w:r w:rsidRPr="00DE513A">
        <w:t>비트를</w:t>
      </w:r>
      <w:r w:rsidRPr="00DE513A">
        <w:t xml:space="preserve"> </w:t>
      </w:r>
      <w:r w:rsidRPr="00DE513A">
        <w:t>기준으로</w:t>
      </w:r>
      <w:r w:rsidRPr="00DE513A">
        <w:t xml:space="preserve"> x</w:t>
      </w:r>
      <w:r w:rsidRPr="00DE513A">
        <w:t>와</w:t>
      </w:r>
      <w:r w:rsidRPr="00DE513A">
        <w:t xml:space="preserve"> AND </w:t>
      </w:r>
      <w:r w:rsidRPr="00DE513A">
        <w:t>연산을</w:t>
      </w:r>
      <w:r w:rsidRPr="00DE513A">
        <w:t xml:space="preserve"> </w:t>
      </w:r>
      <w:r w:rsidRPr="00DE513A">
        <w:t>수행하고</w:t>
      </w:r>
      <w:r w:rsidRPr="00DE513A">
        <w:t xml:space="preserve">, </w:t>
      </w:r>
      <w:r w:rsidRPr="00DE513A">
        <w:t>그</w:t>
      </w:r>
      <w:r w:rsidRPr="00DE513A">
        <w:t xml:space="preserve"> </w:t>
      </w:r>
      <w:r w:rsidRPr="00DE513A">
        <w:t>결과를</w:t>
      </w:r>
      <w:r w:rsidRPr="00DE513A">
        <w:t xml:space="preserve"> </w:t>
      </w:r>
      <w:r w:rsidRPr="00DE513A">
        <w:t>해당</w:t>
      </w:r>
      <w:r w:rsidRPr="00DE513A">
        <w:t xml:space="preserve"> </w:t>
      </w:r>
      <w:r w:rsidRPr="00DE513A">
        <w:t>위치만큼</w:t>
      </w:r>
      <w:r w:rsidRPr="00DE513A">
        <w:t xml:space="preserve"> </w:t>
      </w:r>
      <w:r w:rsidRPr="00DE513A">
        <w:t>비트</w:t>
      </w:r>
      <w:r w:rsidRPr="00DE513A">
        <w:t xml:space="preserve"> </w:t>
      </w:r>
      <w:proofErr w:type="spellStart"/>
      <w:r w:rsidRPr="00DE513A">
        <w:t>시프트하여</w:t>
      </w:r>
      <w:proofErr w:type="spellEnd"/>
      <w:r w:rsidRPr="00DE513A">
        <w:t xml:space="preserve"> 16</w:t>
      </w:r>
      <w:r w:rsidRPr="00DE513A">
        <w:t>비트로</w:t>
      </w:r>
      <w:r w:rsidRPr="00DE513A">
        <w:t xml:space="preserve"> </w:t>
      </w:r>
      <w:r w:rsidRPr="00DE513A">
        <w:t>확장한다</w:t>
      </w:r>
      <w:r w:rsidRPr="00DE513A">
        <w:t>.</w:t>
      </w:r>
      <w:r>
        <w:rPr>
          <w:rFonts w:hint="eastAsia"/>
        </w:rPr>
        <w:t xml:space="preserve"> </w:t>
      </w:r>
      <w:r w:rsidRPr="00DE513A">
        <w:t>예를</w:t>
      </w:r>
      <w:r w:rsidRPr="00DE513A">
        <w:t xml:space="preserve"> </w:t>
      </w:r>
      <w:r w:rsidRPr="00DE513A">
        <w:t>들어</w:t>
      </w:r>
      <w:r w:rsidRPr="00DE513A">
        <w:t>, y[0]</w:t>
      </w:r>
      <w:r w:rsidRPr="00DE513A">
        <w:t>이</w:t>
      </w:r>
      <w:r w:rsidRPr="00DE513A">
        <w:t xml:space="preserve"> 1</w:t>
      </w:r>
      <w:r w:rsidRPr="00DE513A">
        <w:t>이면</w:t>
      </w:r>
      <w:r w:rsidRPr="00DE513A">
        <w:t xml:space="preserve"> partial[0]</w:t>
      </w:r>
      <w:r w:rsidRPr="00DE513A">
        <w:t>은</w:t>
      </w:r>
      <w:r w:rsidRPr="00DE513A">
        <w:t xml:space="preserve"> x, </w:t>
      </w:r>
      <w:r w:rsidRPr="00DE513A">
        <w:t>아니면</w:t>
      </w:r>
      <w:r w:rsidRPr="00DE513A">
        <w:t xml:space="preserve"> 0</w:t>
      </w:r>
      <w:r w:rsidRPr="00DE513A">
        <w:t>이고</w:t>
      </w:r>
      <w:r w:rsidRPr="00DE513A">
        <w:t>, y[1]</w:t>
      </w:r>
      <w:r w:rsidRPr="00DE513A">
        <w:t>일</w:t>
      </w:r>
      <w:r w:rsidRPr="00DE513A">
        <w:t xml:space="preserve"> </w:t>
      </w:r>
      <w:r w:rsidRPr="00DE513A">
        <w:t>경우</w:t>
      </w:r>
      <w:r w:rsidRPr="00DE513A">
        <w:t xml:space="preserve"> x</w:t>
      </w:r>
      <w:r w:rsidRPr="00DE513A">
        <w:t>를</w:t>
      </w:r>
      <w:r w:rsidRPr="00DE513A">
        <w:t xml:space="preserve"> </w:t>
      </w:r>
      <w:r w:rsidRPr="00DE513A">
        <w:t>한</w:t>
      </w:r>
      <w:r w:rsidRPr="00DE513A">
        <w:t xml:space="preserve"> </w:t>
      </w:r>
      <w:r w:rsidRPr="00DE513A">
        <w:t>비트</w:t>
      </w:r>
      <w:r w:rsidRPr="00DE513A">
        <w:t xml:space="preserve"> </w:t>
      </w:r>
      <w:r w:rsidRPr="00DE513A">
        <w:t>왼쪽으로</w:t>
      </w:r>
      <w:r w:rsidRPr="00DE513A">
        <w:t xml:space="preserve"> </w:t>
      </w:r>
      <w:r w:rsidRPr="00DE513A">
        <w:t>시프트해서</w:t>
      </w:r>
      <w:r w:rsidRPr="00DE513A">
        <w:t xml:space="preserve"> partial[1]</w:t>
      </w:r>
      <w:r w:rsidRPr="00DE513A">
        <w:t>로</w:t>
      </w:r>
      <w:r w:rsidRPr="00DE513A">
        <w:t xml:space="preserve"> </w:t>
      </w:r>
      <w:r w:rsidRPr="00DE513A">
        <w:t>설정하는</w:t>
      </w:r>
      <w:r w:rsidRPr="00DE513A">
        <w:t xml:space="preserve"> </w:t>
      </w:r>
      <w:r w:rsidRPr="00DE513A">
        <w:t>식이다</w:t>
      </w:r>
      <w:r w:rsidRPr="00DE513A">
        <w:t>.</w:t>
      </w:r>
    </w:p>
    <w:p w14:paraId="537F4801" w14:textId="530CD279" w:rsidR="00FB4261" w:rsidRDefault="00DE513A" w:rsidP="00DE513A">
      <w:pPr>
        <w:ind w:firstLineChars="100" w:firstLine="200"/>
      </w:pPr>
      <w:r w:rsidRPr="00DE513A">
        <w:t>총</w:t>
      </w:r>
      <w:r w:rsidRPr="00DE513A">
        <w:t xml:space="preserve"> 6</w:t>
      </w:r>
      <w:r w:rsidRPr="00DE513A">
        <w:t>개의</w:t>
      </w:r>
      <w:r w:rsidRPr="00DE513A">
        <w:t xml:space="preserve"> csa_16 </w:t>
      </w:r>
      <w:r w:rsidRPr="00DE513A">
        <w:t>모듈을</w:t>
      </w:r>
      <w:r w:rsidRPr="00DE513A">
        <w:t xml:space="preserve"> </w:t>
      </w:r>
      <w:r w:rsidRPr="00DE513A">
        <w:t>사용하여</w:t>
      </w:r>
      <w:r w:rsidRPr="00DE513A">
        <w:t xml:space="preserve"> partial product</w:t>
      </w:r>
      <w:r w:rsidRPr="00DE513A">
        <w:t>를</w:t>
      </w:r>
      <w:r w:rsidRPr="00DE513A">
        <w:t xml:space="preserve"> </w:t>
      </w:r>
      <w:r w:rsidRPr="00DE513A">
        <w:t>순차적으로</w:t>
      </w:r>
      <w:r w:rsidRPr="00DE513A">
        <w:t xml:space="preserve"> </w:t>
      </w:r>
      <w:r w:rsidRPr="00DE513A">
        <w:t>더한다</w:t>
      </w:r>
      <w:r w:rsidRPr="00DE513A">
        <w:t>.</w:t>
      </w:r>
      <w:r>
        <w:rPr>
          <w:rFonts w:hint="eastAsia"/>
        </w:rPr>
        <w:t xml:space="preserve"> </w:t>
      </w:r>
      <w:r w:rsidRPr="00DE513A">
        <w:t>각</w:t>
      </w:r>
      <w:r w:rsidRPr="00DE513A">
        <w:t xml:space="preserve"> </w:t>
      </w:r>
      <w:r w:rsidRPr="00DE513A">
        <w:t>단계에서는</w:t>
      </w:r>
      <w:r w:rsidRPr="00DE513A">
        <w:t xml:space="preserve"> 3</w:t>
      </w:r>
      <w:r w:rsidRPr="00DE513A">
        <w:t>개의</w:t>
      </w:r>
      <w:r w:rsidRPr="00DE513A">
        <w:t xml:space="preserve"> 16</w:t>
      </w:r>
      <w:r w:rsidRPr="00DE513A">
        <w:t>비트</w:t>
      </w:r>
      <w:r w:rsidRPr="00DE513A">
        <w:t xml:space="preserve"> </w:t>
      </w:r>
      <w:r w:rsidRPr="00DE513A">
        <w:t>벡터를</w:t>
      </w:r>
      <w:r w:rsidRPr="00DE513A">
        <w:t xml:space="preserve"> </w:t>
      </w:r>
      <w:r w:rsidRPr="00DE513A">
        <w:t>입력으로</w:t>
      </w:r>
      <w:r w:rsidRPr="00DE513A">
        <w:t xml:space="preserve"> </w:t>
      </w:r>
      <w:r w:rsidRPr="00DE513A">
        <w:t>받아</w:t>
      </w:r>
      <w:r w:rsidRPr="00DE513A">
        <w:t xml:space="preserve"> </w:t>
      </w:r>
      <w:r w:rsidRPr="00DE513A">
        <w:t>임시</w:t>
      </w:r>
      <w:r w:rsidRPr="00DE513A">
        <w:t xml:space="preserve"> </w:t>
      </w:r>
      <w:r w:rsidRPr="00DE513A">
        <w:t>합</w:t>
      </w:r>
      <w:r w:rsidRPr="00DE513A">
        <w:t>(sum)</w:t>
      </w:r>
      <w:r w:rsidRPr="00DE513A">
        <w:t>과</w:t>
      </w:r>
      <w:r w:rsidRPr="00DE513A">
        <w:t xml:space="preserve"> </w:t>
      </w:r>
      <w:r w:rsidRPr="00DE513A">
        <w:t>캐리</w:t>
      </w:r>
      <w:r w:rsidRPr="00DE513A">
        <w:t>(carry)</w:t>
      </w:r>
      <w:r w:rsidRPr="00DE513A">
        <w:t>를</w:t>
      </w:r>
      <w:r w:rsidRPr="00DE513A">
        <w:t xml:space="preserve"> </w:t>
      </w:r>
      <w:r w:rsidRPr="00DE513A">
        <w:t>출력한다</w:t>
      </w:r>
      <w:r w:rsidRPr="00DE513A">
        <w:t>.</w:t>
      </w:r>
    </w:p>
    <w:p w14:paraId="1E2CAA50" w14:textId="297527C4" w:rsidR="00FB4261" w:rsidRDefault="003E5C7C" w:rsidP="003E5C7C">
      <w:pPr>
        <w:ind w:firstLineChars="100" w:firstLine="200"/>
      </w:pPr>
      <w:r w:rsidRPr="003E5C7C">
        <w:lastRenderedPageBreak/>
        <w:t>마지막</w:t>
      </w:r>
      <w:r w:rsidRPr="003E5C7C">
        <w:t xml:space="preserve"> </w:t>
      </w:r>
      <w:r w:rsidRPr="003E5C7C">
        <w:t>단계에서</w:t>
      </w:r>
      <w:r w:rsidRPr="003E5C7C">
        <w:t xml:space="preserve"> CSA</w:t>
      </w:r>
      <w:r w:rsidRPr="003E5C7C">
        <w:t>의</w:t>
      </w:r>
      <w:r w:rsidRPr="003E5C7C">
        <w:t xml:space="preserve"> </w:t>
      </w:r>
      <w:r w:rsidRPr="003E5C7C">
        <w:t>결과</w:t>
      </w:r>
      <w:r w:rsidRPr="003E5C7C">
        <w:t xml:space="preserve"> sum</w:t>
      </w:r>
      <w:r w:rsidRPr="003E5C7C">
        <w:t>과</w:t>
      </w:r>
      <w:r w:rsidRPr="003E5C7C">
        <w:t xml:space="preserve"> carry</w:t>
      </w:r>
      <w:r w:rsidRPr="003E5C7C">
        <w:t>를</w:t>
      </w:r>
      <w:r w:rsidRPr="003E5C7C">
        <w:t xml:space="preserve"> </w:t>
      </w:r>
      <w:r w:rsidRPr="003E5C7C">
        <w:t>한</w:t>
      </w:r>
      <w:r w:rsidRPr="003E5C7C">
        <w:t xml:space="preserve"> </w:t>
      </w:r>
      <w:r w:rsidRPr="003E5C7C">
        <w:t>번</w:t>
      </w:r>
      <w:r w:rsidRPr="003E5C7C">
        <w:t xml:space="preserve"> </w:t>
      </w:r>
      <w:r w:rsidRPr="003E5C7C">
        <w:t>더</w:t>
      </w:r>
      <w:r w:rsidRPr="003E5C7C">
        <w:t xml:space="preserve"> </w:t>
      </w:r>
      <w:r w:rsidRPr="003E5C7C">
        <w:t>더하여</w:t>
      </w:r>
      <w:r w:rsidRPr="003E5C7C">
        <w:t xml:space="preserve"> </w:t>
      </w:r>
      <w:r w:rsidRPr="003E5C7C">
        <w:t>최종</w:t>
      </w:r>
      <w:r w:rsidRPr="003E5C7C">
        <w:t xml:space="preserve"> </w:t>
      </w:r>
      <w:r w:rsidRPr="003E5C7C">
        <w:t>결과를</w:t>
      </w:r>
      <w:r w:rsidRPr="003E5C7C">
        <w:t xml:space="preserve"> </w:t>
      </w:r>
      <w:r w:rsidRPr="003E5C7C">
        <w:t>계산한다</w:t>
      </w:r>
      <w:r w:rsidRPr="003E5C7C">
        <w:t xml:space="preserve">. </w:t>
      </w:r>
      <w:r w:rsidRPr="003E5C7C">
        <w:t>이때</w:t>
      </w:r>
      <w:r w:rsidRPr="003E5C7C">
        <w:t xml:space="preserve"> carry</w:t>
      </w:r>
      <w:r w:rsidRPr="003E5C7C">
        <w:t>는</w:t>
      </w:r>
      <w:r w:rsidRPr="003E5C7C">
        <w:t xml:space="preserve"> </w:t>
      </w:r>
      <w:r w:rsidRPr="003E5C7C">
        <w:t>다시</w:t>
      </w:r>
      <w:r w:rsidRPr="003E5C7C">
        <w:t xml:space="preserve"> 1</w:t>
      </w:r>
      <w:r w:rsidRPr="003E5C7C">
        <w:t>비트</w:t>
      </w:r>
      <w:r w:rsidRPr="003E5C7C">
        <w:t xml:space="preserve"> </w:t>
      </w:r>
      <w:r w:rsidRPr="003E5C7C">
        <w:t>왼쪽으로</w:t>
      </w:r>
      <w:r w:rsidRPr="003E5C7C">
        <w:t xml:space="preserve"> </w:t>
      </w:r>
      <w:r w:rsidR="00A45228">
        <w:rPr>
          <w:rFonts w:hint="eastAsia"/>
        </w:rPr>
        <w:t>shift</w:t>
      </w:r>
      <w:r w:rsidRPr="003E5C7C">
        <w:t>되어</w:t>
      </w:r>
      <w:r w:rsidRPr="003E5C7C">
        <w:t xml:space="preserve"> </w:t>
      </w:r>
      <w:r w:rsidRPr="003E5C7C">
        <w:t>자리</w:t>
      </w:r>
      <w:r w:rsidRPr="003E5C7C">
        <w:t xml:space="preserve"> </w:t>
      </w:r>
      <w:r w:rsidRPr="003E5C7C">
        <w:t>올림을</w:t>
      </w:r>
      <w:r w:rsidRPr="003E5C7C">
        <w:t xml:space="preserve"> </w:t>
      </w:r>
      <w:r w:rsidRPr="003E5C7C">
        <w:t>반영한다</w:t>
      </w:r>
      <w:r w:rsidRPr="003E5C7C">
        <w:t>.</w:t>
      </w:r>
    </w:p>
    <w:p w14:paraId="7D6722AF" w14:textId="77777777" w:rsidR="00DE513A" w:rsidRDefault="00DE513A" w:rsidP="00534BBF"/>
    <w:p w14:paraId="4059290B" w14:textId="77777777" w:rsidR="00DE513A" w:rsidRPr="004D7C53" w:rsidRDefault="00DE513A" w:rsidP="00534BBF"/>
    <w:p w14:paraId="1C7EF7FD" w14:textId="77777777" w:rsidR="00DE513A" w:rsidRDefault="00DE513A" w:rsidP="00534BBF">
      <w:pPr>
        <w:rPr>
          <w:rFonts w:hint="eastAsia"/>
        </w:rPr>
      </w:pPr>
    </w:p>
    <w:p w14:paraId="1ED83DC8" w14:textId="63AB89F3" w:rsidR="00FB4261" w:rsidRDefault="00FB4261" w:rsidP="00534BBF">
      <w:r>
        <w:rPr>
          <w:noProof/>
        </w:rPr>
        <w:drawing>
          <wp:inline distT="0" distB="0" distL="0" distR="0" wp14:anchorId="071FD18B" wp14:editId="02BB39F8">
            <wp:extent cx="6400800" cy="3952875"/>
            <wp:effectExtent l="0" t="0" r="0" b="9525"/>
            <wp:docPr id="642339829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86B27" w14:textId="48C6686D" w:rsidR="00FB4261" w:rsidRDefault="00363B3D" w:rsidP="00534BBF">
      <w:pPr>
        <w:rPr>
          <w:rFonts w:hint="eastAsia"/>
        </w:rPr>
      </w:pPr>
      <w:r w:rsidRPr="006B3C06">
        <w:rPr>
          <w:rFonts w:hint="eastAsia"/>
          <w:highlight w:val="yellow"/>
        </w:rPr>
        <w:t>[</w:t>
      </w:r>
      <w:r>
        <w:rPr>
          <w:rFonts w:hint="eastAsia"/>
          <w:highlight w:val="yellow"/>
        </w:rPr>
        <w:t xml:space="preserve">bin to </w:t>
      </w:r>
      <w:proofErr w:type="spellStart"/>
      <w:r>
        <w:rPr>
          <w:rFonts w:hint="eastAsia"/>
          <w:highlight w:val="yellow"/>
        </w:rPr>
        <w:t>bcd</w:t>
      </w:r>
      <w:proofErr w:type="spellEnd"/>
      <w:r>
        <w:rPr>
          <w:rFonts w:hint="eastAsia"/>
          <w:highlight w:val="yellow"/>
        </w:rPr>
        <w:t xml:space="preserve"> module</w:t>
      </w:r>
      <w:r w:rsidRPr="006B3C06">
        <w:rPr>
          <w:rFonts w:hint="eastAsia"/>
          <w:highlight w:val="yellow"/>
        </w:rPr>
        <w:t>]</w:t>
      </w:r>
    </w:p>
    <w:p w14:paraId="784BA50F" w14:textId="0173301E" w:rsidR="00FB4261" w:rsidRDefault="004D7C53" w:rsidP="004D7C53">
      <w:pPr>
        <w:ind w:firstLineChars="100" w:firstLine="200"/>
      </w:pPr>
      <w:r w:rsidRPr="004D7C53">
        <w:t xml:space="preserve"> </w:t>
      </w:r>
      <w:r w:rsidRPr="004D7C53">
        <w:t>모듈</w:t>
      </w:r>
      <w:r w:rsidRPr="004D7C53">
        <w:t xml:space="preserve"> bin16_to_bcd20</w:t>
      </w:r>
      <w:r w:rsidRPr="004D7C53">
        <w:t>은</w:t>
      </w:r>
      <w:r w:rsidRPr="004D7C53">
        <w:t xml:space="preserve"> 16</w:t>
      </w:r>
      <w:r w:rsidRPr="004D7C53">
        <w:t>비트</w:t>
      </w:r>
      <w:r w:rsidRPr="004D7C53">
        <w:t xml:space="preserve"> </w:t>
      </w:r>
      <w:r w:rsidRPr="004D7C53">
        <w:t>이진수를</w:t>
      </w:r>
      <w:r w:rsidRPr="004D7C53">
        <w:t xml:space="preserve"> </w:t>
      </w:r>
      <w:r w:rsidRPr="004D7C53">
        <w:t>입력으로</w:t>
      </w:r>
      <w:r w:rsidRPr="004D7C53">
        <w:t xml:space="preserve"> </w:t>
      </w:r>
      <w:r w:rsidRPr="004D7C53">
        <w:t>받아</w:t>
      </w:r>
      <w:r w:rsidRPr="004D7C53">
        <w:t xml:space="preserve"> 5</w:t>
      </w:r>
      <w:r w:rsidRPr="004D7C53">
        <w:t>자리</w:t>
      </w:r>
      <w:r w:rsidRPr="004D7C53">
        <w:t xml:space="preserve"> BCD (Binary-Coded Decimal) </w:t>
      </w:r>
      <w:r w:rsidRPr="004D7C53">
        <w:t>값으로</w:t>
      </w:r>
      <w:r w:rsidRPr="004D7C53">
        <w:t xml:space="preserve"> </w:t>
      </w:r>
      <w:r w:rsidRPr="004D7C53">
        <w:t>변환하는</w:t>
      </w:r>
      <w:r w:rsidRPr="004D7C53">
        <w:t xml:space="preserve"> </w:t>
      </w:r>
      <w:r w:rsidRPr="004D7C53">
        <w:t>기능을</w:t>
      </w:r>
      <w:r w:rsidRPr="004D7C53">
        <w:t xml:space="preserve"> </w:t>
      </w:r>
      <w:r w:rsidRPr="004D7C53">
        <w:t>수행한다</w:t>
      </w:r>
      <w:r w:rsidRPr="004D7C53">
        <w:t xml:space="preserve">. </w:t>
      </w:r>
      <w:r w:rsidRPr="004D7C53">
        <w:t>변환</w:t>
      </w:r>
      <w:r w:rsidRPr="004D7C53">
        <w:t xml:space="preserve"> </w:t>
      </w:r>
      <w:r w:rsidRPr="004D7C53">
        <w:t>알고리즘으로는</w:t>
      </w:r>
      <w:r w:rsidRPr="004D7C53">
        <w:t xml:space="preserve"> </w:t>
      </w:r>
      <w:r w:rsidRPr="00567441">
        <w:t xml:space="preserve">Shift-and-Add-3 </w:t>
      </w:r>
      <w:r w:rsidRPr="00567441">
        <w:t>알고리즘을</w:t>
      </w:r>
      <w:r w:rsidRPr="004D7C53">
        <w:t xml:space="preserve"> </w:t>
      </w:r>
      <w:r w:rsidRPr="004D7C53">
        <w:t>사용하여</w:t>
      </w:r>
      <w:r w:rsidRPr="004D7C53">
        <w:t xml:space="preserve">, BCD </w:t>
      </w:r>
      <w:r w:rsidRPr="004D7C53">
        <w:t>형식으로</w:t>
      </w:r>
      <w:r w:rsidRPr="004D7C53">
        <w:t xml:space="preserve"> </w:t>
      </w:r>
      <w:r w:rsidRPr="004D7C53">
        <w:t>값을</w:t>
      </w:r>
      <w:r w:rsidRPr="004D7C53">
        <w:t xml:space="preserve"> </w:t>
      </w:r>
      <w:r w:rsidRPr="004D7C53">
        <w:t>표현할</w:t>
      </w:r>
      <w:r w:rsidRPr="004D7C53">
        <w:t xml:space="preserve"> </w:t>
      </w:r>
      <w:r w:rsidRPr="004D7C53">
        <w:t>수</w:t>
      </w:r>
      <w:r w:rsidRPr="004D7C53">
        <w:t xml:space="preserve"> </w:t>
      </w:r>
      <w:r w:rsidRPr="004D7C53">
        <w:t>있도록</w:t>
      </w:r>
      <w:r w:rsidRPr="004D7C53">
        <w:t xml:space="preserve"> </w:t>
      </w:r>
      <w:r w:rsidRPr="004D7C53">
        <w:t>한다</w:t>
      </w:r>
      <w:r w:rsidRPr="004D7C53">
        <w:t>.</w:t>
      </w:r>
    </w:p>
    <w:p w14:paraId="731D490C" w14:textId="6BBFB405" w:rsidR="004D7C53" w:rsidRPr="00907A2B" w:rsidRDefault="004D7C53" w:rsidP="004D7C53">
      <w:pPr>
        <w:ind w:firstLineChars="100" w:firstLine="200"/>
        <w:rPr>
          <w:rFonts w:hint="eastAsia"/>
        </w:rPr>
      </w:pPr>
      <w:r>
        <w:rPr>
          <w:rFonts w:hint="eastAsia"/>
        </w:rPr>
        <w:t>먼저</w:t>
      </w:r>
      <w:r>
        <w:rPr>
          <w:rFonts w:hint="eastAsia"/>
        </w:rPr>
        <w:t xml:space="preserve">, </w:t>
      </w:r>
      <w:r w:rsidRPr="004D7C53">
        <w:t xml:space="preserve">always </w:t>
      </w:r>
      <w:r w:rsidRPr="004D7C53">
        <w:t>블록</w:t>
      </w:r>
      <w:r w:rsidRPr="004D7C53">
        <w:t xml:space="preserve"> </w:t>
      </w:r>
      <w:r w:rsidRPr="004D7C53">
        <w:t>내에서</w:t>
      </w:r>
      <w:r w:rsidRPr="004D7C53">
        <w:t xml:space="preserve"> </w:t>
      </w:r>
      <w:proofErr w:type="spellStart"/>
      <w:r w:rsidRPr="004D7C53">
        <w:t>bcd</w:t>
      </w:r>
      <w:proofErr w:type="spellEnd"/>
      <w:r w:rsidRPr="004D7C53">
        <w:t>는</w:t>
      </w:r>
      <w:r w:rsidRPr="004D7C53">
        <w:t xml:space="preserve"> </w:t>
      </w:r>
      <w:r w:rsidRPr="004D7C53">
        <w:t>처음에</w:t>
      </w:r>
      <w:r w:rsidRPr="004D7C53">
        <w:t xml:space="preserve"> 20'b0</w:t>
      </w:r>
      <w:r w:rsidRPr="004D7C53">
        <w:t>으로</w:t>
      </w:r>
      <w:r w:rsidRPr="004D7C53">
        <w:t xml:space="preserve"> </w:t>
      </w:r>
      <w:r w:rsidRPr="004D7C53">
        <w:t>초기화된다</w:t>
      </w:r>
      <w:r w:rsidRPr="004D7C53">
        <w:t>.</w:t>
      </w:r>
      <w:r>
        <w:rPr>
          <w:rFonts w:hint="eastAsia"/>
        </w:rPr>
        <w:t xml:space="preserve"> </w:t>
      </w:r>
      <w:r>
        <w:rPr>
          <w:rFonts w:hint="eastAsia"/>
        </w:rPr>
        <w:t>그리고</w:t>
      </w:r>
      <w:r>
        <w:rPr>
          <w:rFonts w:hint="eastAsia"/>
        </w:rPr>
        <w:t xml:space="preserve"> </w:t>
      </w:r>
      <w:r w:rsidRPr="004D7C53">
        <w:t>16</w:t>
      </w:r>
      <w:r w:rsidRPr="004D7C53">
        <w:t>비트</w:t>
      </w:r>
      <w:r w:rsidRPr="004D7C53">
        <w:t xml:space="preserve"> </w:t>
      </w:r>
      <w:r w:rsidRPr="004D7C53">
        <w:t>입력을</w:t>
      </w:r>
      <w:r w:rsidRPr="004D7C53">
        <w:t xml:space="preserve"> </w:t>
      </w:r>
      <w:r w:rsidRPr="004D7C53">
        <w:t>처리하기</w:t>
      </w:r>
      <w:r w:rsidRPr="004D7C53">
        <w:t xml:space="preserve"> </w:t>
      </w:r>
      <w:r w:rsidRPr="004D7C53">
        <w:t>위해</w:t>
      </w:r>
      <w:r w:rsidRPr="004D7C53">
        <w:t xml:space="preserve"> for</w:t>
      </w:r>
      <w:r w:rsidRPr="004D7C53">
        <w:t>문이</w:t>
      </w:r>
      <w:r w:rsidRPr="004D7C53">
        <w:t xml:space="preserve"> 15</w:t>
      </w:r>
      <w:r w:rsidRPr="004D7C53">
        <w:t>부터</w:t>
      </w:r>
      <w:r w:rsidRPr="004D7C53">
        <w:t xml:space="preserve"> 0</w:t>
      </w:r>
      <w:r w:rsidRPr="004D7C53">
        <w:t>까지</w:t>
      </w:r>
      <w:r w:rsidRPr="004D7C53">
        <w:t xml:space="preserve"> </w:t>
      </w:r>
      <w:r w:rsidRPr="004D7C53">
        <w:t>총</w:t>
      </w:r>
      <w:r w:rsidRPr="004D7C53">
        <w:t xml:space="preserve"> 16</w:t>
      </w:r>
      <w:r w:rsidRPr="004D7C53">
        <w:t>회</w:t>
      </w:r>
      <w:r w:rsidRPr="004D7C53">
        <w:t xml:space="preserve"> </w:t>
      </w:r>
      <w:r w:rsidRPr="004D7C53">
        <w:t>반복된다</w:t>
      </w:r>
      <w:r w:rsidRPr="004D7C53">
        <w:t xml:space="preserve">. </w:t>
      </w:r>
    </w:p>
    <w:p w14:paraId="2300AB33" w14:textId="376F323E" w:rsidR="004D7C53" w:rsidRPr="004D7C53" w:rsidRDefault="004D7C53" w:rsidP="004D7C53">
      <w:pPr>
        <w:ind w:firstLineChars="100" w:firstLine="200"/>
      </w:pPr>
      <w:r>
        <w:rPr>
          <w:rFonts w:hint="eastAsia"/>
        </w:rPr>
        <w:t>그리고</w:t>
      </w:r>
      <w:r>
        <w:rPr>
          <w:rFonts w:hint="eastAsia"/>
        </w:rPr>
        <w:t xml:space="preserve"> </w:t>
      </w:r>
      <w:r w:rsidRPr="004D7C53">
        <w:t>BCD</w:t>
      </w:r>
      <w:r w:rsidRPr="004D7C53">
        <w:t>의</w:t>
      </w:r>
      <w:r w:rsidRPr="004D7C53">
        <w:t xml:space="preserve"> </w:t>
      </w:r>
      <w:r w:rsidRPr="004D7C53">
        <w:t>각</w:t>
      </w:r>
      <w:r w:rsidRPr="004D7C53">
        <w:t xml:space="preserve"> 4</w:t>
      </w:r>
      <w:r w:rsidRPr="004D7C53">
        <w:t>비트</w:t>
      </w:r>
      <w:r w:rsidRPr="004D7C53">
        <w:t xml:space="preserve"> </w:t>
      </w:r>
      <w:r w:rsidRPr="004D7C53">
        <w:t>블록</w:t>
      </w:r>
      <w:r w:rsidRPr="004D7C53">
        <w:t>(</w:t>
      </w:r>
      <w:r w:rsidRPr="004D7C53">
        <w:t>자릿수</w:t>
      </w:r>
      <w:r w:rsidRPr="004D7C53">
        <w:t>)</w:t>
      </w:r>
      <w:r w:rsidRPr="004D7C53">
        <w:t>에</w:t>
      </w:r>
      <w:r w:rsidRPr="004D7C53">
        <w:t xml:space="preserve"> </w:t>
      </w:r>
      <w:r w:rsidRPr="004D7C53">
        <w:t>대해</w:t>
      </w:r>
      <w:r w:rsidRPr="004D7C53">
        <w:t xml:space="preserve"> </w:t>
      </w:r>
      <w:r w:rsidRPr="004D7C53">
        <w:t>값이</w:t>
      </w:r>
      <w:r w:rsidRPr="004D7C53">
        <w:t xml:space="preserve"> 5 </w:t>
      </w:r>
      <w:r w:rsidRPr="004D7C53">
        <w:t>이상일</w:t>
      </w:r>
      <w:r w:rsidRPr="004D7C53">
        <w:t xml:space="preserve"> </w:t>
      </w:r>
      <w:r w:rsidRPr="004D7C53">
        <w:t>경우</w:t>
      </w:r>
      <w:r w:rsidRPr="004D7C53">
        <w:t>, 3</w:t>
      </w:r>
      <w:r w:rsidRPr="004D7C53">
        <w:t>을</w:t>
      </w:r>
      <w:r w:rsidRPr="004D7C53">
        <w:t xml:space="preserve"> </w:t>
      </w:r>
      <w:r w:rsidRPr="004D7C53">
        <w:t>더해준다</w:t>
      </w:r>
      <w:r w:rsidRPr="004D7C53">
        <w:t xml:space="preserve">. </w:t>
      </w:r>
      <w:r w:rsidRPr="004D7C53">
        <w:t>이는</w:t>
      </w:r>
      <w:r w:rsidRPr="004D7C53">
        <w:t xml:space="preserve"> Shift-and-Add-3 </w:t>
      </w:r>
      <w:r w:rsidRPr="004D7C53">
        <w:t>알고리즘의</w:t>
      </w:r>
      <w:r w:rsidRPr="004D7C53">
        <w:t xml:space="preserve"> </w:t>
      </w:r>
      <w:r w:rsidRPr="004D7C53">
        <w:t>핵심으로</w:t>
      </w:r>
      <w:r w:rsidRPr="004D7C53">
        <w:t xml:space="preserve">, </w:t>
      </w:r>
      <w:r w:rsidRPr="004D7C53">
        <w:t>올바른</w:t>
      </w:r>
      <w:r w:rsidRPr="004D7C53">
        <w:t xml:space="preserve"> BCD </w:t>
      </w:r>
      <w:r w:rsidRPr="004D7C53">
        <w:t>표현을</w:t>
      </w:r>
      <w:r w:rsidRPr="004D7C53">
        <w:t xml:space="preserve"> </w:t>
      </w:r>
      <w:r w:rsidRPr="004D7C53">
        <w:t>보장하기</w:t>
      </w:r>
      <w:r w:rsidRPr="004D7C53">
        <w:t xml:space="preserve"> </w:t>
      </w:r>
      <w:r w:rsidRPr="004D7C53">
        <w:t>위해</w:t>
      </w:r>
      <w:r w:rsidRPr="004D7C53">
        <w:t xml:space="preserve"> </w:t>
      </w:r>
      <w:r w:rsidRPr="004D7C53">
        <w:t>수행된다</w:t>
      </w:r>
      <w:r w:rsidRPr="004D7C53">
        <w:t xml:space="preserve">. </w:t>
      </w:r>
      <w:r w:rsidRPr="004D7C53">
        <w:t>각</w:t>
      </w:r>
      <w:r w:rsidRPr="004D7C53">
        <w:t xml:space="preserve"> </w:t>
      </w:r>
      <w:r w:rsidRPr="004D7C53">
        <w:t>조건문은</w:t>
      </w:r>
      <w:r w:rsidRPr="004D7C53">
        <w:t xml:space="preserve"> </w:t>
      </w:r>
      <w:r w:rsidRPr="004D7C53">
        <w:t>자릿수가</w:t>
      </w:r>
      <w:r w:rsidRPr="004D7C53">
        <w:t xml:space="preserve"> 5 </w:t>
      </w:r>
      <w:r w:rsidRPr="004D7C53">
        <w:t>이상인지를</w:t>
      </w:r>
      <w:r w:rsidRPr="004D7C53">
        <w:t xml:space="preserve"> </w:t>
      </w:r>
      <w:r w:rsidRPr="004D7C53">
        <w:t>판단하여</w:t>
      </w:r>
      <w:r w:rsidRPr="004D7C53">
        <w:t xml:space="preserve"> BCD </w:t>
      </w:r>
      <w:r w:rsidRPr="004D7C53">
        <w:t>오류를</w:t>
      </w:r>
      <w:r w:rsidRPr="004D7C53">
        <w:t xml:space="preserve"> </w:t>
      </w:r>
      <w:r w:rsidRPr="004D7C53">
        <w:t>방지한다</w:t>
      </w:r>
      <w:r w:rsidRPr="004D7C53">
        <w:t>.</w:t>
      </w:r>
    </w:p>
    <w:p w14:paraId="18A9FABA" w14:textId="15B3DECC" w:rsidR="00FB4261" w:rsidRDefault="004D7C53" w:rsidP="004D7C53">
      <w:pPr>
        <w:ind w:firstLineChars="100" w:firstLine="200"/>
      </w:pPr>
      <w:r w:rsidRPr="004D7C53">
        <w:t xml:space="preserve">BCD </w:t>
      </w:r>
      <w:r w:rsidRPr="004D7C53">
        <w:t>전체를</w:t>
      </w:r>
      <w:r w:rsidRPr="004D7C53">
        <w:t xml:space="preserve"> </w:t>
      </w:r>
      <w:r w:rsidRPr="004D7C53">
        <w:t>왼쪽으로</w:t>
      </w:r>
      <w:r w:rsidRPr="004D7C53">
        <w:t xml:space="preserve"> 1</w:t>
      </w:r>
      <w:r w:rsidRPr="004D7C53">
        <w:t>비트</w:t>
      </w:r>
      <w:r w:rsidRPr="004D7C53">
        <w:t xml:space="preserve"> </w:t>
      </w:r>
      <w:proofErr w:type="spellStart"/>
      <w:r w:rsidRPr="004D7C53">
        <w:t>시프트하여</w:t>
      </w:r>
      <w:proofErr w:type="spellEnd"/>
      <w:r w:rsidRPr="004D7C53">
        <w:t xml:space="preserve"> </w:t>
      </w:r>
      <w:r w:rsidRPr="004D7C53">
        <w:t>상위</w:t>
      </w:r>
      <w:r w:rsidRPr="004D7C53">
        <w:t xml:space="preserve"> </w:t>
      </w:r>
      <w:r w:rsidRPr="004D7C53">
        <w:t>비트로</w:t>
      </w:r>
      <w:r w:rsidRPr="004D7C53">
        <w:t xml:space="preserve"> </w:t>
      </w:r>
      <w:r w:rsidRPr="004D7C53">
        <w:t>값을</w:t>
      </w:r>
      <w:r w:rsidRPr="004D7C53">
        <w:t xml:space="preserve"> </w:t>
      </w:r>
      <w:r w:rsidRPr="004D7C53">
        <w:t>올린다</w:t>
      </w:r>
      <w:r w:rsidRPr="004D7C53">
        <w:t xml:space="preserve">. </w:t>
      </w:r>
      <w:r w:rsidRPr="004D7C53">
        <w:t>이는</w:t>
      </w:r>
      <w:r w:rsidRPr="004D7C53">
        <w:t xml:space="preserve"> </w:t>
      </w:r>
      <w:r w:rsidRPr="004D7C53">
        <w:t>새로운</w:t>
      </w:r>
      <w:r w:rsidRPr="004D7C53">
        <w:t xml:space="preserve"> </w:t>
      </w:r>
      <w:r w:rsidRPr="004D7C53">
        <w:t>이진수를</w:t>
      </w:r>
      <w:r w:rsidRPr="004D7C53">
        <w:t xml:space="preserve"> </w:t>
      </w:r>
      <w:r w:rsidRPr="004D7C53">
        <w:t>삽입할</w:t>
      </w:r>
      <w:r w:rsidRPr="004D7C53">
        <w:t xml:space="preserve"> </w:t>
      </w:r>
      <w:r w:rsidRPr="004D7C53">
        <w:t>공간을</w:t>
      </w:r>
      <w:r w:rsidRPr="004D7C53">
        <w:t xml:space="preserve"> </w:t>
      </w:r>
      <w:r w:rsidRPr="004D7C53">
        <w:t>마련하는</w:t>
      </w:r>
      <w:r w:rsidRPr="004D7C53">
        <w:t xml:space="preserve"> </w:t>
      </w:r>
      <w:r w:rsidRPr="004D7C53">
        <w:t>과정이다</w:t>
      </w:r>
      <w:r w:rsidRPr="004D7C53">
        <w:t>.</w:t>
      </w:r>
      <w:r>
        <w:rPr>
          <w:rFonts w:hint="eastAsia"/>
        </w:rPr>
        <w:t xml:space="preserve"> </w:t>
      </w:r>
      <w:r>
        <w:rPr>
          <w:rFonts w:hint="eastAsia"/>
        </w:rPr>
        <w:t>마지막으로</w:t>
      </w:r>
      <w:r>
        <w:rPr>
          <w:rFonts w:hint="eastAsia"/>
        </w:rPr>
        <w:t xml:space="preserve">, </w:t>
      </w:r>
      <w:r w:rsidRPr="004D7C53">
        <w:t>입력</w:t>
      </w:r>
      <w:r w:rsidRPr="004D7C53">
        <w:t xml:space="preserve"> </w:t>
      </w:r>
      <w:r w:rsidRPr="004D7C53">
        <w:t>이진수의</w:t>
      </w:r>
      <w:r w:rsidRPr="004D7C53">
        <w:t xml:space="preserve"> </w:t>
      </w:r>
      <w:r w:rsidRPr="004D7C53">
        <w:t>현재</w:t>
      </w:r>
      <w:r w:rsidRPr="004D7C53">
        <w:t xml:space="preserve"> </w:t>
      </w:r>
      <w:r w:rsidRPr="004D7C53">
        <w:t>비트</w:t>
      </w:r>
      <w:r w:rsidRPr="004D7C53">
        <w:t xml:space="preserve"> bin[</w:t>
      </w:r>
      <w:proofErr w:type="spellStart"/>
      <w:r w:rsidRPr="004D7C53">
        <w:t>i</w:t>
      </w:r>
      <w:proofErr w:type="spellEnd"/>
      <w:r w:rsidRPr="004D7C53">
        <w:t>]</w:t>
      </w:r>
      <w:proofErr w:type="spellStart"/>
      <w:r w:rsidRPr="004D7C53">
        <w:t>를</w:t>
      </w:r>
      <w:proofErr w:type="spellEnd"/>
      <w:r w:rsidRPr="004D7C53">
        <w:t xml:space="preserve"> BCD</w:t>
      </w:r>
      <w:r w:rsidRPr="004D7C53">
        <w:t>의</w:t>
      </w:r>
      <w:r w:rsidRPr="004D7C53">
        <w:t xml:space="preserve"> </w:t>
      </w:r>
      <w:r w:rsidRPr="004D7C53">
        <w:t>최하위</w:t>
      </w:r>
      <w:r w:rsidRPr="004D7C53">
        <w:t xml:space="preserve"> </w:t>
      </w:r>
      <w:r w:rsidRPr="004D7C53">
        <w:t>비트</w:t>
      </w:r>
      <w:r w:rsidRPr="004D7C53">
        <w:t xml:space="preserve"> </w:t>
      </w:r>
      <w:proofErr w:type="spellStart"/>
      <w:r w:rsidRPr="004D7C53">
        <w:t>bcd</w:t>
      </w:r>
      <w:proofErr w:type="spellEnd"/>
      <w:r w:rsidRPr="004D7C53">
        <w:t>[0]</w:t>
      </w:r>
      <w:proofErr w:type="spellStart"/>
      <w:r w:rsidRPr="004D7C53">
        <w:t>에</w:t>
      </w:r>
      <w:proofErr w:type="spellEnd"/>
      <w:r w:rsidRPr="004D7C53">
        <w:t xml:space="preserve"> </w:t>
      </w:r>
      <w:r w:rsidRPr="004D7C53">
        <w:t>삽입한다</w:t>
      </w:r>
      <w:r w:rsidRPr="004D7C53">
        <w:t xml:space="preserve">. </w:t>
      </w:r>
      <w:r w:rsidRPr="004D7C53">
        <w:t>이로써</w:t>
      </w:r>
      <w:r w:rsidRPr="004D7C53">
        <w:t xml:space="preserve"> </w:t>
      </w:r>
      <w:r w:rsidRPr="004D7C53">
        <w:t>순차적으로</w:t>
      </w:r>
      <w:r w:rsidRPr="004D7C53">
        <w:t xml:space="preserve"> </w:t>
      </w:r>
      <w:r w:rsidRPr="004D7C53">
        <w:t>이진수</w:t>
      </w:r>
      <w:r w:rsidRPr="004D7C53">
        <w:t xml:space="preserve"> </w:t>
      </w:r>
      <w:r w:rsidRPr="004D7C53">
        <w:t>데이터를</w:t>
      </w:r>
      <w:r w:rsidRPr="004D7C53">
        <w:t xml:space="preserve"> BCD </w:t>
      </w:r>
      <w:r w:rsidRPr="004D7C53">
        <w:t>형식으로</w:t>
      </w:r>
      <w:r w:rsidRPr="004D7C53">
        <w:t xml:space="preserve"> </w:t>
      </w:r>
      <w:r w:rsidRPr="004D7C53">
        <w:t>변환해간다</w:t>
      </w:r>
      <w:r w:rsidRPr="004D7C53">
        <w:t>.</w:t>
      </w:r>
    </w:p>
    <w:p w14:paraId="6E0CF115" w14:textId="607C3A48" w:rsidR="00FB4261" w:rsidRDefault="00FB4261" w:rsidP="00534BBF">
      <w:r>
        <w:rPr>
          <w:noProof/>
        </w:rPr>
        <w:lastRenderedPageBreak/>
        <w:drawing>
          <wp:inline distT="0" distB="0" distL="0" distR="0" wp14:anchorId="7BF3E527" wp14:editId="4D1602F4">
            <wp:extent cx="3676650" cy="3762375"/>
            <wp:effectExtent l="0" t="0" r="0" b="9525"/>
            <wp:docPr id="1291941253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FF2E5" w14:textId="45C21424" w:rsidR="00FB4261" w:rsidRDefault="00105963" w:rsidP="00534BBF">
      <w:pPr>
        <w:rPr>
          <w:rFonts w:hint="eastAsia"/>
        </w:rPr>
      </w:pPr>
      <w:r w:rsidRPr="006B3C06">
        <w:rPr>
          <w:rFonts w:hint="eastAsia"/>
          <w:highlight w:val="yellow"/>
        </w:rPr>
        <w:t>[</w:t>
      </w:r>
      <w:r>
        <w:rPr>
          <w:rFonts w:hint="eastAsia"/>
          <w:highlight w:val="yellow"/>
        </w:rPr>
        <w:t>top</w:t>
      </w:r>
      <w:r>
        <w:rPr>
          <w:rFonts w:hint="eastAsia"/>
          <w:highlight w:val="yellow"/>
        </w:rPr>
        <w:t xml:space="preserve"> module</w:t>
      </w:r>
      <w:r w:rsidRPr="006B3C06">
        <w:rPr>
          <w:rFonts w:hint="eastAsia"/>
          <w:highlight w:val="yellow"/>
        </w:rPr>
        <w:t>]</w:t>
      </w:r>
    </w:p>
    <w:p w14:paraId="370B5EA2" w14:textId="5954971B" w:rsidR="00FB4261" w:rsidRDefault="00EE65D7" w:rsidP="00866234">
      <w:pPr>
        <w:ind w:firstLineChars="100" w:firstLine="200"/>
      </w:pPr>
      <w:r w:rsidRPr="00EE65D7">
        <w:t>이</w:t>
      </w:r>
      <w:r w:rsidRPr="00EE65D7">
        <w:t xml:space="preserve"> </w:t>
      </w:r>
      <w:r w:rsidRPr="00EE65D7">
        <w:t>모듈</w:t>
      </w:r>
      <w:r w:rsidR="00B33358">
        <w:rPr>
          <w:rFonts w:hint="eastAsia"/>
        </w:rPr>
        <w:t>은</w:t>
      </w:r>
      <w:r w:rsidRPr="00EE65D7">
        <w:t xml:space="preserve"> </w:t>
      </w:r>
      <w:r w:rsidRPr="00EE65D7">
        <w:t>전체</w:t>
      </w:r>
      <w:r w:rsidRPr="00EE65D7">
        <w:t xml:space="preserve"> </w:t>
      </w:r>
      <w:r w:rsidRPr="00EE65D7">
        <w:t>시스템의</w:t>
      </w:r>
      <w:r w:rsidRPr="00EE65D7">
        <w:t xml:space="preserve"> </w:t>
      </w:r>
      <w:r w:rsidRPr="00EE65D7">
        <w:t>최상위</w:t>
      </w:r>
      <w:r w:rsidRPr="00EE65D7">
        <w:t xml:space="preserve"> </w:t>
      </w:r>
      <w:r w:rsidRPr="00EE65D7">
        <w:t>모듈로</w:t>
      </w:r>
      <w:r w:rsidRPr="00EE65D7">
        <w:t xml:space="preserve">, </w:t>
      </w:r>
      <w:r w:rsidRPr="00EE65D7">
        <w:t>두</w:t>
      </w:r>
      <w:r w:rsidRPr="00EE65D7">
        <w:t xml:space="preserve"> </w:t>
      </w:r>
      <w:r w:rsidRPr="00EE65D7">
        <w:t>개의</w:t>
      </w:r>
      <w:r w:rsidRPr="00EE65D7">
        <w:t xml:space="preserve"> 8</w:t>
      </w:r>
      <w:r w:rsidRPr="00EE65D7">
        <w:t>비트</w:t>
      </w:r>
      <w:r w:rsidRPr="00EE65D7">
        <w:t xml:space="preserve"> </w:t>
      </w:r>
      <w:r w:rsidRPr="00EE65D7">
        <w:t>곱셈을</w:t>
      </w:r>
      <w:r w:rsidRPr="00EE65D7">
        <w:t xml:space="preserve"> </w:t>
      </w:r>
      <w:r w:rsidRPr="00EE65D7">
        <w:t>수행하고</w:t>
      </w:r>
      <w:r w:rsidRPr="00EE65D7">
        <w:t xml:space="preserve">, </w:t>
      </w:r>
      <w:r w:rsidRPr="00EE65D7">
        <w:t>그</w:t>
      </w:r>
      <w:r w:rsidRPr="00EE65D7">
        <w:t xml:space="preserve"> </w:t>
      </w:r>
      <w:r w:rsidRPr="00EE65D7">
        <w:t>결과를</w:t>
      </w:r>
      <w:r w:rsidRPr="00EE65D7">
        <w:t xml:space="preserve"> </w:t>
      </w:r>
      <w:r w:rsidRPr="00EE65D7">
        <w:t>더한</w:t>
      </w:r>
      <w:r w:rsidRPr="00EE65D7">
        <w:t xml:space="preserve"> </w:t>
      </w:r>
      <w:r w:rsidRPr="00EE65D7">
        <w:t>뒤</w:t>
      </w:r>
      <w:r w:rsidRPr="00EE65D7">
        <w:t xml:space="preserve"> BCD(Binary-Coded Decimal)</w:t>
      </w:r>
      <w:r w:rsidRPr="00EE65D7">
        <w:t>로</w:t>
      </w:r>
      <w:r w:rsidRPr="00EE65D7">
        <w:t xml:space="preserve"> </w:t>
      </w:r>
      <w:r w:rsidRPr="00EE65D7">
        <w:t>변환하여</w:t>
      </w:r>
      <w:r w:rsidRPr="00EE65D7">
        <w:t xml:space="preserve"> </w:t>
      </w:r>
      <w:r w:rsidRPr="00EE65D7">
        <w:t>최종</w:t>
      </w:r>
      <w:r w:rsidRPr="00EE65D7">
        <w:t xml:space="preserve"> </w:t>
      </w:r>
      <w:r w:rsidRPr="00EE65D7">
        <w:t>출력을</w:t>
      </w:r>
      <w:r w:rsidRPr="00EE65D7">
        <w:t xml:space="preserve"> </w:t>
      </w:r>
      <w:r w:rsidRPr="00EE65D7">
        <w:t>생성한다</w:t>
      </w:r>
      <w:r w:rsidRPr="00EE65D7">
        <w:t xml:space="preserve">. </w:t>
      </w:r>
      <w:r w:rsidRPr="00EE65D7">
        <w:t>전체</w:t>
      </w:r>
      <w:r w:rsidRPr="00EE65D7">
        <w:t xml:space="preserve"> </w:t>
      </w:r>
      <w:r w:rsidRPr="00EE65D7">
        <w:t>연산</w:t>
      </w:r>
      <w:r w:rsidRPr="00EE65D7">
        <w:t xml:space="preserve"> </w:t>
      </w:r>
      <w:r w:rsidRPr="00EE65D7">
        <w:t>흐름은</w:t>
      </w:r>
      <w:r w:rsidRPr="00EE65D7">
        <w:t xml:space="preserve"> Carry Save Multiplier </w:t>
      </w:r>
      <w:r w:rsidRPr="00EE65D7">
        <w:rPr>
          <w:rFonts w:hint="eastAsia"/>
        </w:rPr>
        <w:t>-</w:t>
      </w:r>
      <w:r w:rsidRPr="00EE65D7">
        <w:t xml:space="preserve"> CLA </w:t>
      </w:r>
      <w:proofErr w:type="spellStart"/>
      <w:r w:rsidRPr="00EE65D7">
        <w:t>덧셈기</w:t>
      </w:r>
      <w:proofErr w:type="spellEnd"/>
      <w:r w:rsidRPr="00EE65D7">
        <w:t xml:space="preserve"> </w:t>
      </w:r>
      <w:r w:rsidRPr="00EE65D7">
        <w:rPr>
          <w:rFonts w:hint="eastAsia"/>
        </w:rPr>
        <w:t>-</w:t>
      </w:r>
      <w:r w:rsidRPr="00EE65D7">
        <w:t xml:space="preserve"> BCD </w:t>
      </w:r>
      <w:r w:rsidRPr="00EE65D7">
        <w:t>변환기</w:t>
      </w:r>
      <w:r w:rsidRPr="00EE65D7">
        <w:t xml:space="preserve"> </w:t>
      </w:r>
      <w:r w:rsidRPr="00EE65D7">
        <w:t>순으로</w:t>
      </w:r>
      <w:r w:rsidRPr="00EE65D7">
        <w:t xml:space="preserve"> </w:t>
      </w:r>
      <w:r w:rsidRPr="00EE65D7">
        <w:t>이루어진다</w:t>
      </w:r>
      <w:r w:rsidRPr="00EE65D7">
        <w:t>.</w:t>
      </w:r>
    </w:p>
    <w:p w14:paraId="3610647F" w14:textId="20A8D075" w:rsidR="00FB4261" w:rsidRDefault="00866234" w:rsidP="00866234">
      <w:pPr>
        <w:ind w:firstLineChars="100" w:firstLine="200"/>
      </w:pPr>
      <w:r w:rsidRPr="00866234">
        <w:t>곱셈</w:t>
      </w:r>
      <w:r w:rsidRPr="00866234">
        <w:t xml:space="preserve"> </w:t>
      </w:r>
      <w:r w:rsidRPr="00866234">
        <w:t>결과</w:t>
      </w:r>
      <w:r w:rsidRPr="00866234">
        <w:t xml:space="preserve"> a</w:t>
      </w:r>
      <w:r w:rsidRPr="00866234">
        <w:t>와</w:t>
      </w:r>
      <w:r w:rsidRPr="00866234">
        <w:t xml:space="preserve"> b</w:t>
      </w:r>
      <w:r w:rsidRPr="00866234">
        <w:t>를</w:t>
      </w:r>
      <w:r w:rsidRPr="00866234">
        <w:t xml:space="preserve"> 16</w:t>
      </w:r>
      <w:r w:rsidRPr="00866234">
        <w:t>비트</w:t>
      </w:r>
      <w:r w:rsidRPr="00866234">
        <w:t xml:space="preserve"> Carry Lookahead Adder(cla_16)</w:t>
      </w:r>
      <w:r w:rsidRPr="00866234">
        <w:t>를</w:t>
      </w:r>
      <w:r w:rsidRPr="00866234">
        <w:t xml:space="preserve"> </w:t>
      </w:r>
      <w:r w:rsidRPr="00866234">
        <w:t>이용해</w:t>
      </w:r>
      <w:r w:rsidRPr="00866234">
        <w:t xml:space="preserve"> </w:t>
      </w:r>
      <w:r w:rsidRPr="00866234">
        <w:t>더한다</w:t>
      </w:r>
      <w:r w:rsidRPr="00866234">
        <w:t>.</w:t>
      </w:r>
      <w:r>
        <w:rPr>
          <w:rFonts w:hint="eastAsia"/>
        </w:rPr>
        <w:t xml:space="preserve"> </w:t>
      </w:r>
      <w:r w:rsidRPr="00866234">
        <w:t>CLA</w:t>
      </w:r>
      <w:r w:rsidRPr="00866234">
        <w:t>는</w:t>
      </w:r>
      <w:r w:rsidRPr="00866234">
        <w:t xml:space="preserve"> </w:t>
      </w:r>
      <w:r w:rsidRPr="00866234">
        <w:t>내부적으로</w:t>
      </w:r>
      <w:r w:rsidRPr="00866234">
        <w:t xml:space="preserve"> 4</w:t>
      </w:r>
      <w:r w:rsidRPr="00866234">
        <w:t>비트</w:t>
      </w:r>
      <w:r w:rsidRPr="00866234">
        <w:t xml:space="preserve"> CLA</w:t>
      </w:r>
      <w:r w:rsidRPr="00866234">
        <w:t>를</w:t>
      </w:r>
      <w:r w:rsidRPr="00866234">
        <w:t xml:space="preserve"> 4</w:t>
      </w:r>
      <w:r w:rsidRPr="00866234">
        <w:t>개</w:t>
      </w:r>
      <w:r w:rsidRPr="00866234">
        <w:t xml:space="preserve"> </w:t>
      </w:r>
      <w:r w:rsidRPr="00866234">
        <w:t>사용하여</w:t>
      </w:r>
      <w:r w:rsidRPr="00866234">
        <w:t xml:space="preserve"> </w:t>
      </w:r>
      <w:r w:rsidRPr="00866234">
        <w:t>빠른</w:t>
      </w:r>
      <w:r w:rsidRPr="00866234">
        <w:t xml:space="preserve"> </w:t>
      </w:r>
      <w:r w:rsidRPr="00866234">
        <w:t>캐리</w:t>
      </w:r>
      <w:r w:rsidRPr="00866234">
        <w:t xml:space="preserve"> </w:t>
      </w:r>
      <w:r w:rsidRPr="00866234">
        <w:t>계산을</w:t>
      </w:r>
      <w:r w:rsidRPr="00866234">
        <w:t xml:space="preserve"> </w:t>
      </w:r>
      <w:r w:rsidRPr="00866234">
        <w:t>통해</w:t>
      </w:r>
      <w:r w:rsidRPr="00866234">
        <w:t xml:space="preserve"> </w:t>
      </w:r>
      <w:r w:rsidRPr="00866234">
        <w:t>전체</w:t>
      </w:r>
      <w:r w:rsidRPr="00866234">
        <w:t xml:space="preserve"> </w:t>
      </w:r>
      <w:r w:rsidRPr="00866234">
        <w:t>덧셈</w:t>
      </w:r>
      <w:r w:rsidRPr="00866234">
        <w:t xml:space="preserve"> </w:t>
      </w:r>
      <w:r w:rsidRPr="00866234">
        <w:t>연산의</w:t>
      </w:r>
      <w:r w:rsidRPr="00866234">
        <w:t xml:space="preserve"> </w:t>
      </w:r>
      <w:r w:rsidRPr="00866234">
        <w:t>속도를</w:t>
      </w:r>
      <w:r w:rsidRPr="00866234">
        <w:t xml:space="preserve"> </w:t>
      </w:r>
      <w:r w:rsidRPr="00866234">
        <w:t>향상시킨다</w:t>
      </w:r>
      <w:r w:rsidRPr="00866234">
        <w:t>.</w:t>
      </w:r>
      <w:r w:rsidRPr="00866234">
        <w:br/>
      </w:r>
      <w:r w:rsidRPr="00866234">
        <w:t>연산</w:t>
      </w:r>
      <w:r w:rsidRPr="00866234">
        <w:t xml:space="preserve"> </w:t>
      </w:r>
      <w:r w:rsidRPr="00866234">
        <w:t>결과는</w:t>
      </w:r>
      <w:r w:rsidRPr="00866234">
        <w:t xml:space="preserve"> c</w:t>
      </w:r>
      <w:r w:rsidRPr="00866234">
        <w:t>에</w:t>
      </w:r>
      <w:r w:rsidRPr="00866234">
        <w:t xml:space="preserve"> </w:t>
      </w:r>
      <w:r w:rsidRPr="00866234">
        <w:t>저장된다</w:t>
      </w:r>
      <w:r w:rsidRPr="00866234">
        <w:t>.</w:t>
      </w:r>
    </w:p>
    <w:p w14:paraId="5613F534" w14:textId="28EE8C5D" w:rsidR="00FB4261" w:rsidRDefault="00866234" w:rsidP="00866234">
      <w:pPr>
        <w:ind w:firstLineChars="100" w:firstLine="200"/>
        <w:rPr>
          <w:rFonts w:hint="eastAsia"/>
        </w:rPr>
      </w:pPr>
      <w:r w:rsidRPr="00866234">
        <w:t>덧셈</w:t>
      </w:r>
      <w:r w:rsidRPr="00866234">
        <w:t xml:space="preserve"> </w:t>
      </w:r>
      <w:r w:rsidRPr="00866234">
        <w:t>결과</w:t>
      </w:r>
      <w:r w:rsidRPr="00866234">
        <w:t xml:space="preserve"> c</w:t>
      </w:r>
      <w:r w:rsidRPr="00866234">
        <w:t>는</w:t>
      </w:r>
      <w:r w:rsidRPr="00866234">
        <w:t xml:space="preserve"> bin16_to_bcd20 </w:t>
      </w:r>
      <w:r w:rsidRPr="00866234">
        <w:t>모듈을</w:t>
      </w:r>
      <w:r w:rsidRPr="00866234">
        <w:t xml:space="preserve"> </w:t>
      </w:r>
      <w:r w:rsidRPr="00866234">
        <w:t>통해</w:t>
      </w:r>
      <w:r w:rsidRPr="00866234">
        <w:t xml:space="preserve"> BCD </w:t>
      </w:r>
      <w:r w:rsidRPr="00866234">
        <w:t>형식으로</w:t>
      </w:r>
      <w:r w:rsidRPr="00866234">
        <w:t xml:space="preserve"> </w:t>
      </w:r>
      <w:r w:rsidRPr="00866234">
        <w:t>변환된다</w:t>
      </w:r>
      <w:r w:rsidRPr="00866234">
        <w:t>.</w:t>
      </w:r>
      <w:r>
        <w:rPr>
          <w:rFonts w:hint="eastAsia"/>
        </w:rPr>
        <w:t xml:space="preserve"> </w:t>
      </w:r>
      <w:r w:rsidRPr="00866234">
        <w:t>이</w:t>
      </w:r>
      <w:r w:rsidRPr="00866234">
        <w:t xml:space="preserve"> </w:t>
      </w:r>
      <w:r w:rsidRPr="00866234">
        <w:t>모듈은</w:t>
      </w:r>
      <w:r w:rsidRPr="00866234">
        <w:t xml:space="preserve"> Shift-and-Add-3 </w:t>
      </w:r>
      <w:r w:rsidRPr="00866234">
        <w:t>알고리즘을</w:t>
      </w:r>
      <w:r w:rsidRPr="00866234">
        <w:t xml:space="preserve"> </w:t>
      </w:r>
      <w:r w:rsidRPr="00866234">
        <w:t>기반으로</w:t>
      </w:r>
      <w:r w:rsidRPr="00866234">
        <w:t xml:space="preserve">, </w:t>
      </w:r>
      <w:r w:rsidRPr="00866234">
        <w:t>이진수</w:t>
      </w:r>
      <w:r w:rsidRPr="00866234">
        <w:t xml:space="preserve"> 16</w:t>
      </w:r>
      <w:r w:rsidRPr="00866234">
        <w:t>비트를</w:t>
      </w:r>
      <w:r w:rsidRPr="00866234">
        <w:t xml:space="preserve"> 5</w:t>
      </w:r>
      <w:r w:rsidRPr="00866234">
        <w:t>자리</w:t>
      </w:r>
      <w:r w:rsidRPr="00866234">
        <w:t xml:space="preserve"> </w:t>
      </w:r>
      <w:r w:rsidRPr="00866234">
        <w:t>십진수로</w:t>
      </w:r>
      <w:r w:rsidRPr="00866234">
        <w:t xml:space="preserve"> </w:t>
      </w:r>
      <w:r w:rsidRPr="00866234">
        <w:t>변환하며</w:t>
      </w:r>
      <w:r w:rsidRPr="00866234">
        <w:t xml:space="preserve">, </w:t>
      </w:r>
      <w:r w:rsidRPr="00866234">
        <w:t>변환</w:t>
      </w:r>
      <w:r w:rsidRPr="00866234">
        <w:t xml:space="preserve"> </w:t>
      </w:r>
      <w:r w:rsidRPr="00866234">
        <w:t>결과는</w:t>
      </w:r>
      <w:r w:rsidRPr="00866234">
        <w:t xml:space="preserve"> </w:t>
      </w:r>
      <w:r w:rsidRPr="00866234">
        <w:t>최종</w:t>
      </w:r>
      <w:r w:rsidRPr="00866234">
        <w:t xml:space="preserve"> </w:t>
      </w:r>
      <w:r w:rsidRPr="00866234">
        <w:t>출력</w:t>
      </w:r>
      <w:r w:rsidRPr="00866234">
        <w:t xml:space="preserve"> d</w:t>
      </w:r>
      <w:r w:rsidRPr="00866234">
        <w:t>로</w:t>
      </w:r>
      <w:r w:rsidRPr="00866234">
        <w:t xml:space="preserve"> </w:t>
      </w:r>
      <w:r w:rsidRPr="00866234">
        <w:t>전달된다</w:t>
      </w:r>
      <w:r w:rsidRPr="00866234">
        <w:t>.</w:t>
      </w:r>
    </w:p>
    <w:p w14:paraId="7514F885" w14:textId="77777777" w:rsidR="00FB4261" w:rsidRDefault="00FB4261" w:rsidP="00534BBF"/>
    <w:p w14:paraId="4AC04510" w14:textId="77777777" w:rsidR="00FB4261" w:rsidRDefault="00FB4261" w:rsidP="00534BBF"/>
    <w:p w14:paraId="5540E230" w14:textId="77777777" w:rsidR="00FB4261" w:rsidRDefault="00FB4261" w:rsidP="00534BBF"/>
    <w:p w14:paraId="24D9D7AB" w14:textId="77777777" w:rsidR="006B3C06" w:rsidRDefault="006B3C06" w:rsidP="00534BBF"/>
    <w:p w14:paraId="54F5ABF1" w14:textId="77777777" w:rsidR="006B3C06" w:rsidRDefault="006B3C06" w:rsidP="00534BBF"/>
    <w:p w14:paraId="6B277B2F" w14:textId="77777777" w:rsidR="006B3C06" w:rsidRDefault="006B3C06" w:rsidP="00534BBF"/>
    <w:p w14:paraId="77F285FC" w14:textId="77777777" w:rsidR="006B3C06" w:rsidRDefault="006B3C06" w:rsidP="00534BBF"/>
    <w:p w14:paraId="79788375" w14:textId="77777777" w:rsidR="006B3C06" w:rsidRDefault="006B3C06" w:rsidP="00534BBF"/>
    <w:p w14:paraId="12385AEA" w14:textId="77777777" w:rsidR="006B3C06" w:rsidRDefault="006B3C06" w:rsidP="00534BBF"/>
    <w:p w14:paraId="24CBBBFC" w14:textId="77777777" w:rsidR="006B3C06" w:rsidRDefault="006B3C06" w:rsidP="00534BBF"/>
    <w:p w14:paraId="4CEF1BE5" w14:textId="77777777" w:rsidR="006B3C06" w:rsidRDefault="006B3C06" w:rsidP="00534BBF"/>
    <w:p w14:paraId="0D9D0955" w14:textId="77777777" w:rsidR="006B3C06" w:rsidRDefault="006B3C06" w:rsidP="00534BBF"/>
    <w:p w14:paraId="1427F05C" w14:textId="77777777" w:rsidR="006B3C06" w:rsidRDefault="006B3C06" w:rsidP="00534BBF"/>
    <w:p w14:paraId="38746A6D" w14:textId="77777777" w:rsidR="006B3C06" w:rsidRDefault="006B3C06" w:rsidP="00534BBF">
      <w:pPr>
        <w:rPr>
          <w:rFonts w:hint="eastAsia"/>
        </w:rPr>
      </w:pPr>
    </w:p>
    <w:p w14:paraId="6659076D" w14:textId="77777777" w:rsidR="00791958" w:rsidRDefault="00791958" w:rsidP="00791958">
      <w:r>
        <w:rPr>
          <w:b/>
          <w:sz w:val="24"/>
        </w:rPr>
        <w:lastRenderedPageBreak/>
        <w:t xml:space="preserve">Synthesis Report </w:t>
      </w:r>
    </w:p>
    <w:p w14:paraId="7A77829A" w14:textId="260F58CB" w:rsidR="00791958" w:rsidRDefault="00FB4261" w:rsidP="008B0881">
      <w:pPr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7171BB68" wp14:editId="5511B8ED">
            <wp:extent cx="3300065" cy="1419225"/>
            <wp:effectExtent l="0" t="0" r="0" b="0"/>
            <wp:docPr id="1681125915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4849" cy="1434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1FBD">
        <w:rPr>
          <w:b/>
          <w:noProof/>
          <w:sz w:val="24"/>
        </w:rPr>
        <w:drawing>
          <wp:inline distT="0" distB="0" distL="0" distR="0" wp14:anchorId="35CE34BF" wp14:editId="152F5D0F">
            <wp:extent cx="2867025" cy="1275445"/>
            <wp:effectExtent l="0" t="0" r="0" b="1270"/>
            <wp:docPr id="310385137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4278" cy="128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6FDE6" w14:textId="7CF52063" w:rsidR="00FB4261" w:rsidRDefault="00FB4261" w:rsidP="008B0881">
      <w:pPr>
        <w:rPr>
          <w:b/>
          <w:sz w:val="24"/>
        </w:rPr>
      </w:pPr>
    </w:p>
    <w:p w14:paraId="6C63E11D" w14:textId="7A20F42F" w:rsidR="00FB4261" w:rsidRDefault="00FB4261" w:rsidP="008B0881">
      <w:pPr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2F0A1F93" wp14:editId="796F78CD">
            <wp:extent cx="6400800" cy="1685925"/>
            <wp:effectExtent l="0" t="0" r="0" b="9525"/>
            <wp:docPr id="826632251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F41C9" w14:textId="7E79D866" w:rsidR="00FB4261" w:rsidRDefault="00FB4261" w:rsidP="008B0881">
      <w:pPr>
        <w:rPr>
          <w:rFonts w:hint="eastAsia"/>
          <w:b/>
          <w:sz w:val="24"/>
        </w:rPr>
      </w:pPr>
      <w:r>
        <w:rPr>
          <w:rFonts w:hint="eastAsia"/>
          <w:b/>
          <w:noProof/>
          <w:sz w:val="24"/>
        </w:rPr>
        <w:drawing>
          <wp:inline distT="0" distB="0" distL="0" distR="0" wp14:anchorId="61A6558A" wp14:editId="50F2FF0C">
            <wp:extent cx="6496050" cy="3736923"/>
            <wp:effectExtent l="0" t="0" r="0" b="0"/>
            <wp:docPr id="212422214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4510" cy="374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1B4F3" w14:textId="77777777" w:rsidR="00FB4261" w:rsidRDefault="00FB4261" w:rsidP="008B0881">
      <w:pPr>
        <w:rPr>
          <w:b/>
          <w:sz w:val="24"/>
        </w:rPr>
      </w:pPr>
    </w:p>
    <w:p w14:paraId="6B952F12" w14:textId="77777777" w:rsidR="00FB4261" w:rsidRDefault="00FB4261" w:rsidP="008B0881">
      <w:pPr>
        <w:rPr>
          <w:b/>
          <w:sz w:val="24"/>
        </w:rPr>
      </w:pPr>
    </w:p>
    <w:p w14:paraId="6F4670FA" w14:textId="77777777" w:rsidR="00FB4261" w:rsidRDefault="00FB4261" w:rsidP="008B0881">
      <w:pPr>
        <w:rPr>
          <w:b/>
          <w:sz w:val="24"/>
        </w:rPr>
      </w:pPr>
    </w:p>
    <w:p w14:paraId="67D19119" w14:textId="77777777" w:rsidR="00FB4261" w:rsidRDefault="00FB4261" w:rsidP="008B0881">
      <w:pPr>
        <w:rPr>
          <w:b/>
          <w:sz w:val="24"/>
        </w:rPr>
      </w:pPr>
    </w:p>
    <w:p w14:paraId="341A0C5C" w14:textId="77592367" w:rsidR="00791958" w:rsidRDefault="00791958" w:rsidP="008B0881">
      <w:pPr>
        <w:rPr>
          <w:rFonts w:hint="eastAsia"/>
          <w:b/>
          <w:sz w:val="24"/>
        </w:rPr>
      </w:pPr>
    </w:p>
    <w:p w14:paraId="2A1E5B0A" w14:textId="007ED0EB" w:rsidR="008B0881" w:rsidRPr="00791958" w:rsidRDefault="008B0881" w:rsidP="008B0881">
      <w:r>
        <w:rPr>
          <w:rFonts w:hint="eastAsia"/>
          <w:b/>
          <w:sz w:val="24"/>
        </w:rPr>
        <w:lastRenderedPageBreak/>
        <w:t>T</w:t>
      </w:r>
      <w:r>
        <w:rPr>
          <w:b/>
          <w:sz w:val="24"/>
        </w:rPr>
        <w:t>est Bench Code</w:t>
      </w:r>
    </w:p>
    <w:p w14:paraId="7A7CB86F" w14:textId="049D99ED" w:rsidR="00534BBF" w:rsidRDefault="00FB4261" w:rsidP="00534BBF">
      <w:r>
        <w:rPr>
          <w:noProof/>
        </w:rPr>
        <w:drawing>
          <wp:inline distT="0" distB="0" distL="0" distR="0" wp14:anchorId="44622E3E" wp14:editId="33B0118A">
            <wp:extent cx="5095875" cy="5638800"/>
            <wp:effectExtent l="0" t="0" r="9525" b="0"/>
            <wp:docPr id="97045876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563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923FD" w14:textId="73A03959" w:rsidR="00683B43" w:rsidRDefault="00683B43" w:rsidP="00534BBF">
      <w:r w:rsidRPr="00DB3951">
        <w:rPr>
          <w:rFonts w:hint="eastAsia"/>
          <w:highlight w:val="yellow"/>
        </w:rPr>
        <w:t>[testbench code]</w:t>
      </w:r>
    </w:p>
    <w:p w14:paraId="3F358272" w14:textId="723093AC" w:rsidR="008B0881" w:rsidRDefault="00EB7D8B" w:rsidP="00EB7D8B">
      <w:pPr>
        <w:ind w:firstLineChars="100" w:firstLine="200"/>
      </w:pPr>
      <w:proofErr w:type="spellStart"/>
      <w:r w:rsidRPr="00EB7D8B">
        <w:t>테스트벤치</w:t>
      </w:r>
      <w:proofErr w:type="spellEnd"/>
      <w:r w:rsidRPr="00EB7D8B">
        <w:t xml:space="preserve"> </w:t>
      </w:r>
      <w:r w:rsidRPr="00EB7D8B">
        <w:t>모듈</w:t>
      </w:r>
      <w:r w:rsidRPr="00EB7D8B">
        <w:t xml:space="preserve"> </w:t>
      </w:r>
      <w:proofErr w:type="spellStart"/>
      <w:r w:rsidRPr="00EB7D8B">
        <w:t>tb_top_multiplier_bcd</w:t>
      </w:r>
      <w:proofErr w:type="spellEnd"/>
      <w:r w:rsidRPr="00EB7D8B">
        <w:t>는</w:t>
      </w:r>
      <w:r w:rsidRPr="00EB7D8B">
        <w:t xml:space="preserve"> </w:t>
      </w:r>
      <w:r w:rsidRPr="00EB7D8B">
        <w:t>최상위</w:t>
      </w:r>
      <w:r w:rsidRPr="00EB7D8B">
        <w:t xml:space="preserve"> </w:t>
      </w:r>
      <w:r w:rsidRPr="00EB7D8B">
        <w:t>모듈</w:t>
      </w:r>
      <w:r w:rsidRPr="00EB7D8B">
        <w:t xml:space="preserve"> </w:t>
      </w:r>
      <w:proofErr w:type="spellStart"/>
      <w:r w:rsidRPr="00EB7D8B">
        <w:t>top_multiplier_bcd</w:t>
      </w:r>
      <w:proofErr w:type="spellEnd"/>
      <w:r w:rsidRPr="00EB7D8B">
        <w:t>의</w:t>
      </w:r>
      <w:r w:rsidRPr="00EB7D8B">
        <w:t xml:space="preserve"> </w:t>
      </w:r>
      <w:r w:rsidRPr="00EB7D8B">
        <w:t>기능을</w:t>
      </w:r>
      <w:r w:rsidRPr="00EB7D8B">
        <w:t xml:space="preserve"> </w:t>
      </w:r>
      <w:r w:rsidRPr="00EB7D8B">
        <w:t>검증하기</w:t>
      </w:r>
      <w:r w:rsidRPr="00EB7D8B">
        <w:t xml:space="preserve"> </w:t>
      </w:r>
      <w:r w:rsidRPr="00EB7D8B">
        <w:t>위해</w:t>
      </w:r>
      <w:r w:rsidRPr="00EB7D8B">
        <w:t xml:space="preserve"> </w:t>
      </w:r>
      <w:r w:rsidRPr="00EB7D8B">
        <w:t>설계되었다</w:t>
      </w:r>
      <w:r w:rsidRPr="00EB7D8B">
        <w:t xml:space="preserve">. </w:t>
      </w:r>
      <w:r w:rsidRPr="00EB7D8B">
        <w:t>총</w:t>
      </w:r>
      <w:r w:rsidRPr="00EB7D8B">
        <w:t xml:space="preserve"> 4</w:t>
      </w:r>
      <w:r w:rsidRPr="00EB7D8B">
        <w:t>개의</w:t>
      </w:r>
      <w:r w:rsidRPr="00EB7D8B">
        <w:t xml:space="preserve"> 8</w:t>
      </w:r>
      <w:r w:rsidRPr="00EB7D8B">
        <w:t>비트</w:t>
      </w:r>
      <w:r w:rsidRPr="00EB7D8B">
        <w:t xml:space="preserve"> </w:t>
      </w:r>
      <w:proofErr w:type="spellStart"/>
      <w:r w:rsidRPr="00EB7D8B">
        <w:t>입력값을</w:t>
      </w:r>
      <w:proofErr w:type="spellEnd"/>
      <w:r w:rsidRPr="00EB7D8B">
        <w:t xml:space="preserve"> </w:t>
      </w:r>
      <w:r w:rsidRPr="00EB7D8B">
        <w:t>설정하고</w:t>
      </w:r>
      <w:r w:rsidRPr="00EB7D8B">
        <w:t xml:space="preserve">, </w:t>
      </w:r>
      <w:r w:rsidRPr="00EB7D8B">
        <w:t>이에</w:t>
      </w:r>
      <w:r w:rsidRPr="00EB7D8B">
        <w:t xml:space="preserve"> </w:t>
      </w:r>
      <w:r w:rsidRPr="00EB7D8B">
        <w:t>대한</w:t>
      </w:r>
      <w:r w:rsidRPr="00EB7D8B">
        <w:t xml:space="preserve"> </w:t>
      </w:r>
      <w:r w:rsidRPr="00EB7D8B">
        <w:t>연산</w:t>
      </w:r>
      <w:r w:rsidRPr="00EB7D8B">
        <w:t xml:space="preserve"> </w:t>
      </w:r>
      <w:r w:rsidRPr="00EB7D8B">
        <w:t>결과를</w:t>
      </w:r>
      <w:r w:rsidRPr="00EB7D8B">
        <w:t xml:space="preserve"> 20</w:t>
      </w:r>
      <w:r w:rsidRPr="00EB7D8B">
        <w:t>비트</w:t>
      </w:r>
      <w:r w:rsidRPr="00EB7D8B">
        <w:t xml:space="preserve"> BCD </w:t>
      </w:r>
      <w:r w:rsidRPr="00EB7D8B">
        <w:t>형식으로</w:t>
      </w:r>
      <w:r w:rsidRPr="00EB7D8B">
        <w:t xml:space="preserve"> </w:t>
      </w:r>
      <w:r w:rsidRPr="00EB7D8B">
        <w:t>출력하는지를</w:t>
      </w:r>
      <w:r w:rsidRPr="00EB7D8B">
        <w:t xml:space="preserve"> </w:t>
      </w:r>
      <w:r w:rsidRPr="00EB7D8B">
        <w:t>확인하는</w:t>
      </w:r>
      <w:r w:rsidRPr="00EB7D8B">
        <w:t xml:space="preserve"> </w:t>
      </w:r>
      <w:r w:rsidRPr="00EB7D8B">
        <w:t>것이</w:t>
      </w:r>
      <w:r w:rsidRPr="00EB7D8B">
        <w:t xml:space="preserve"> </w:t>
      </w:r>
      <w:r w:rsidRPr="00EB7D8B">
        <w:t>목적이다</w:t>
      </w:r>
      <w:r w:rsidRPr="00EB7D8B">
        <w:t xml:space="preserve">. </w:t>
      </w:r>
      <w:r w:rsidRPr="00EB7D8B">
        <w:t>주요</w:t>
      </w:r>
      <w:r w:rsidRPr="00EB7D8B">
        <w:t xml:space="preserve"> </w:t>
      </w:r>
      <w:r w:rsidRPr="00EB7D8B">
        <w:t>연산은</w:t>
      </w:r>
      <w:r w:rsidRPr="00EB7D8B">
        <w:t xml:space="preserve"> </w:t>
      </w:r>
      <w:r w:rsidRPr="00EB7D8B">
        <w:t>두</w:t>
      </w:r>
      <w:r w:rsidRPr="00EB7D8B">
        <w:t xml:space="preserve"> </w:t>
      </w:r>
      <w:r w:rsidRPr="00EB7D8B">
        <w:t>개의</w:t>
      </w:r>
      <w:r w:rsidRPr="00EB7D8B">
        <w:t xml:space="preserve"> 8</w:t>
      </w:r>
      <w:r w:rsidRPr="00EB7D8B">
        <w:t>비트</w:t>
      </w:r>
      <w:r w:rsidRPr="00EB7D8B">
        <w:t xml:space="preserve"> </w:t>
      </w:r>
      <w:r w:rsidRPr="00EB7D8B">
        <w:t>곱셈과</w:t>
      </w:r>
      <w:r w:rsidRPr="00EB7D8B">
        <w:t xml:space="preserve"> CLA </w:t>
      </w:r>
      <w:r w:rsidRPr="00EB7D8B">
        <w:t>덧셈</w:t>
      </w:r>
      <w:r w:rsidRPr="00EB7D8B">
        <w:t xml:space="preserve">, </w:t>
      </w:r>
      <w:r w:rsidRPr="00EB7D8B">
        <w:t>그리고</w:t>
      </w:r>
      <w:r w:rsidRPr="00EB7D8B">
        <w:t xml:space="preserve"> BCD </w:t>
      </w:r>
      <w:r w:rsidRPr="00EB7D8B">
        <w:t>변환으로</w:t>
      </w:r>
      <w:r w:rsidRPr="00EB7D8B">
        <w:t xml:space="preserve"> </w:t>
      </w:r>
      <w:r w:rsidRPr="00EB7D8B">
        <w:t>구성되어</w:t>
      </w:r>
      <w:r w:rsidRPr="00EB7D8B">
        <w:t xml:space="preserve"> </w:t>
      </w:r>
      <w:r w:rsidRPr="00EB7D8B">
        <w:t>있다</w:t>
      </w:r>
      <w:r w:rsidRPr="00EB7D8B">
        <w:t>.</w:t>
      </w:r>
    </w:p>
    <w:p w14:paraId="3D5CE7E3" w14:textId="485AA52C" w:rsidR="00DB3951" w:rsidRDefault="00686358" w:rsidP="00686358">
      <w:pPr>
        <w:ind w:firstLineChars="100" w:firstLine="200"/>
      </w:pPr>
      <w:r>
        <w:rPr>
          <w:rFonts w:hint="eastAsia"/>
        </w:rPr>
        <w:t>먼저</w:t>
      </w:r>
      <w:r>
        <w:rPr>
          <w:rFonts w:hint="eastAsia"/>
        </w:rPr>
        <w:t xml:space="preserve">, </w:t>
      </w:r>
      <w:proofErr w:type="spellStart"/>
      <w:r w:rsidRPr="00686358">
        <w:t>입력값으로</w:t>
      </w:r>
      <w:proofErr w:type="spellEnd"/>
      <w:r w:rsidRPr="00686358">
        <w:t xml:space="preserve"> </w:t>
      </w:r>
      <w:r w:rsidRPr="00686358">
        <w:t>사용될</w:t>
      </w:r>
      <w:r w:rsidRPr="00686358">
        <w:t xml:space="preserve"> x1, y1, x2, y2</w:t>
      </w:r>
      <w:r w:rsidRPr="00686358">
        <w:t>는</w:t>
      </w:r>
      <w:r w:rsidRPr="00686358">
        <w:t xml:space="preserve"> reg [7:0] </w:t>
      </w:r>
      <w:r w:rsidRPr="00686358">
        <w:t>타입으로</w:t>
      </w:r>
      <w:r w:rsidRPr="00686358">
        <w:t xml:space="preserve"> </w:t>
      </w:r>
      <w:r w:rsidRPr="00686358">
        <w:t>선언되어</w:t>
      </w:r>
      <w:r w:rsidRPr="00686358">
        <w:t xml:space="preserve"> </w:t>
      </w:r>
      <w:r w:rsidRPr="00686358">
        <w:t>시뮬레이션</w:t>
      </w:r>
      <w:r w:rsidRPr="00686358">
        <w:t xml:space="preserve"> </w:t>
      </w:r>
      <w:r w:rsidRPr="00686358">
        <w:t>시</w:t>
      </w:r>
      <w:r w:rsidRPr="00686358">
        <w:t xml:space="preserve"> </w:t>
      </w:r>
      <w:r w:rsidRPr="00686358">
        <w:t>값을</w:t>
      </w:r>
      <w:r w:rsidRPr="00686358">
        <w:t xml:space="preserve"> </w:t>
      </w:r>
      <w:r w:rsidRPr="00686358">
        <w:t>임의로</w:t>
      </w:r>
      <w:r w:rsidRPr="00686358">
        <w:t xml:space="preserve"> </w:t>
      </w:r>
      <w:r w:rsidRPr="00686358">
        <w:t>변경할</w:t>
      </w:r>
      <w:r w:rsidRPr="00686358">
        <w:t xml:space="preserve"> </w:t>
      </w:r>
      <w:r w:rsidRPr="00686358">
        <w:t>수</w:t>
      </w:r>
      <w:r w:rsidRPr="00686358">
        <w:t xml:space="preserve"> </w:t>
      </w:r>
      <w:r w:rsidRPr="00686358">
        <w:t>있게</w:t>
      </w:r>
      <w:r w:rsidRPr="00686358">
        <w:t xml:space="preserve"> </w:t>
      </w:r>
      <w:r w:rsidRPr="00686358">
        <w:t>설계되었다</w:t>
      </w:r>
      <w:r w:rsidRPr="00686358">
        <w:t>.</w:t>
      </w:r>
      <w:r>
        <w:rPr>
          <w:rFonts w:hint="eastAsia"/>
        </w:rPr>
        <w:t xml:space="preserve"> </w:t>
      </w:r>
      <w:proofErr w:type="spellStart"/>
      <w:r w:rsidRPr="00686358">
        <w:t>출력값인</w:t>
      </w:r>
      <w:proofErr w:type="spellEnd"/>
      <w:r w:rsidRPr="00686358">
        <w:t xml:space="preserve"> d</w:t>
      </w:r>
      <w:r w:rsidRPr="00686358">
        <w:t>는</w:t>
      </w:r>
      <w:r w:rsidRPr="00686358">
        <w:t xml:space="preserve"> wire [19:0] </w:t>
      </w:r>
      <w:r w:rsidRPr="00686358">
        <w:t>타입으로</w:t>
      </w:r>
      <w:r w:rsidRPr="00686358">
        <w:t xml:space="preserve"> </w:t>
      </w:r>
      <w:r w:rsidRPr="00686358">
        <w:t>선언되어</w:t>
      </w:r>
      <w:r w:rsidRPr="00686358">
        <w:t xml:space="preserve">, </w:t>
      </w:r>
      <w:r w:rsidRPr="00686358">
        <w:t>실제</w:t>
      </w:r>
      <w:r w:rsidRPr="00686358">
        <w:t xml:space="preserve"> </w:t>
      </w:r>
      <w:r w:rsidRPr="00686358">
        <w:t>회로</w:t>
      </w:r>
      <w:r w:rsidRPr="00686358">
        <w:t xml:space="preserve"> </w:t>
      </w:r>
      <w:r w:rsidRPr="00686358">
        <w:t>동작</w:t>
      </w:r>
      <w:r w:rsidRPr="00686358">
        <w:t xml:space="preserve"> </w:t>
      </w:r>
      <w:r w:rsidRPr="00686358">
        <w:t>결과가</w:t>
      </w:r>
      <w:r w:rsidRPr="00686358">
        <w:t xml:space="preserve"> </w:t>
      </w:r>
      <w:r w:rsidRPr="00686358">
        <w:t>이</w:t>
      </w:r>
      <w:r w:rsidRPr="00686358">
        <w:t xml:space="preserve"> </w:t>
      </w:r>
      <w:r w:rsidRPr="00686358">
        <w:t>신호로</w:t>
      </w:r>
      <w:r w:rsidRPr="00686358">
        <w:t xml:space="preserve"> </w:t>
      </w:r>
      <w:r w:rsidRPr="00686358">
        <w:t>연결되어</w:t>
      </w:r>
      <w:r w:rsidRPr="00686358">
        <w:t xml:space="preserve"> </w:t>
      </w:r>
      <w:r w:rsidRPr="00686358">
        <w:t>관찰된다</w:t>
      </w:r>
      <w:r w:rsidRPr="00686358">
        <w:t>.</w:t>
      </w:r>
    </w:p>
    <w:p w14:paraId="0F97CF9A" w14:textId="1037718A" w:rsidR="00DB3951" w:rsidRDefault="003C1260" w:rsidP="00686358">
      <w:pPr>
        <w:ind w:firstLineChars="100" w:firstLine="200"/>
        <w:rPr>
          <w:rFonts w:hint="eastAsia"/>
        </w:rPr>
      </w:pP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테스트</w:t>
      </w:r>
      <w:r>
        <w:rPr>
          <w:rFonts w:hint="eastAsia"/>
        </w:rPr>
        <w:t xml:space="preserve"> </w:t>
      </w:r>
      <w:r>
        <w:rPr>
          <w:rFonts w:hint="eastAsia"/>
        </w:rPr>
        <w:t>케이스에</w:t>
      </w:r>
      <w:r>
        <w:rPr>
          <w:rFonts w:hint="eastAsia"/>
        </w:rPr>
        <w:t xml:space="preserve"> </w:t>
      </w:r>
      <w:r>
        <w:rPr>
          <w:rFonts w:hint="eastAsia"/>
        </w:rPr>
        <w:t>대해</w:t>
      </w:r>
      <w:r>
        <w:rPr>
          <w:rFonts w:hint="eastAsia"/>
        </w:rPr>
        <w:t xml:space="preserve"> </w:t>
      </w:r>
      <w:r w:rsidR="00686358" w:rsidRPr="00686358">
        <w:t>처음에는</w:t>
      </w:r>
      <w:r w:rsidR="00686358" w:rsidRPr="00686358">
        <w:t xml:space="preserve"> </w:t>
      </w:r>
      <w:r w:rsidR="00686358" w:rsidRPr="00686358">
        <w:t>모든</w:t>
      </w:r>
      <w:r w:rsidR="00686358" w:rsidRPr="00686358">
        <w:t xml:space="preserve"> </w:t>
      </w:r>
      <w:proofErr w:type="spellStart"/>
      <w:r w:rsidR="00686358" w:rsidRPr="00686358">
        <w:t>입력값을</w:t>
      </w:r>
      <w:proofErr w:type="spellEnd"/>
      <w:r w:rsidR="00686358" w:rsidRPr="00686358">
        <w:t xml:space="preserve"> 0</w:t>
      </w:r>
      <w:r w:rsidR="00686358" w:rsidRPr="00686358">
        <w:t>으로</w:t>
      </w:r>
      <w:r w:rsidR="00686358" w:rsidRPr="00686358">
        <w:t xml:space="preserve"> </w:t>
      </w:r>
      <w:r w:rsidR="00686358" w:rsidRPr="00686358">
        <w:t>초기화한다</w:t>
      </w:r>
      <w:r w:rsidR="00686358" w:rsidRPr="00686358">
        <w:t>.</w:t>
      </w:r>
      <w:r w:rsidR="00686358">
        <w:rPr>
          <w:rFonts w:hint="eastAsia"/>
        </w:rPr>
        <w:t xml:space="preserve"> </w:t>
      </w:r>
      <w:r w:rsidR="00686358" w:rsidRPr="00686358">
        <w:t xml:space="preserve"> </w:t>
      </w:r>
      <w:r w:rsidR="00686358" w:rsidRPr="00686358">
        <w:t>각</w:t>
      </w:r>
      <w:r w:rsidR="00686358" w:rsidRPr="00686358">
        <w:t xml:space="preserve"> </w:t>
      </w:r>
      <w:r w:rsidR="00686358" w:rsidRPr="00686358">
        <w:t>테스트마다</w:t>
      </w:r>
      <w:r w:rsidR="00686358" w:rsidRPr="00686358">
        <w:t xml:space="preserve"> </w:t>
      </w:r>
      <w:r w:rsidR="00686358" w:rsidRPr="00686358">
        <w:t>약간의</w:t>
      </w:r>
      <w:r w:rsidR="00686358" w:rsidRPr="00686358">
        <w:t xml:space="preserve"> </w:t>
      </w:r>
      <w:r w:rsidR="00686358" w:rsidRPr="00686358">
        <w:t>대기</w:t>
      </w:r>
      <w:r w:rsidR="00686358" w:rsidRPr="00686358">
        <w:t xml:space="preserve"> </w:t>
      </w:r>
      <w:r w:rsidR="00686358" w:rsidRPr="00686358">
        <w:t>시간</w:t>
      </w:r>
      <w:r w:rsidR="00686358" w:rsidRPr="00686358">
        <w:t>(10ns)</w:t>
      </w:r>
      <w:r w:rsidR="00686358" w:rsidRPr="00686358">
        <w:t>을</w:t>
      </w:r>
      <w:r w:rsidR="00686358" w:rsidRPr="00686358">
        <w:t xml:space="preserve"> </w:t>
      </w:r>
      <w:r w:rsidR="00686358" w:rsidRPr="00686358">
        <w:t>주고</w:t>
      </w:r>
      <w:r w:rsidR="00686358" w:rsidRPr="00686358">
        <w:t xml:space="preserve">, </w:t>
      </w:r>
      <w:r w:rsidR="00686358" w:rsidRPr="00686358">
        <w:t>곱셈</w:t>
      </w:r>
      <w:r w:rsidR="00686358" w:rsidRPr="00686358">
        <w:t xml:space="preserve"> </w:t>
      </w:r>
      <w:r w:rsidR="00686358" w:rsidRPr="00686358">
        <w:t>결과를</w:t>
      </w:r>
      <w:r w:rsidR="00686358" w:rsidRPr="00686358">
        <w:t xml:space="preserve"> BCD</w:t>
      </w:r>
      <w:r w:rsidR="00686358" w:rsidRPr="00686358">
        <w:t>로</w:t>
      </w:r>
      <w:r w:rsidR="00686358" w:rsidRPr="00686358">
        <w:t xml:space="preserve"> </w:t>
      </w:r>
      <w:r w:rsidR="00686358" w:rsidRPr="00686358">
        <w:t>출력하는지를</w:t>
      </w:r>
      <w:r w:rsidR="00686358" w:rsidRPr="00686358">
        <w:t xml:space="preserve"> </w:t>
      </w:r>
      <w:r w:rsidR="00686358" w:rsidRPr="00686358">
        <w:t>검증한다</w:t>
      </w:r>
      <w:r w:rsidR="00686358">
        <w:rPr>
          <w:rFonts w:hint="eastAsia"/>
        </w:rPr>
        <w:t>.</w:t>
      </w:r>
      <w:r w:rsidR="00DE14FA">
        <w:rPr>
          <w:rFonts w:hint="eastAsia"/>
        </w:rPr>
        <w:t xml:space="preserve"> </w:t>
      </w:r>
      <w:r w:rsidR="00DE14FA">
        <w:rPr>
          <w:rFonts w:hint="eastAsia"/>
        </w:rPr>
        <w:t>시뮬레이션</w:t>
      </w:r>
      <w:r w:rsidR="00DE14FA">
        <w:rPr>
          <w:rFonts w:hint="eastAsia"/>
        </w:rPr>
        <w:t xml:space="preserve"> </w:t>
      </w:r>
      <w:r w:rsidR="00DE14FA">
        <w:rPr>
          <w:rFonts w:hint="eastAsia"/>
        </w:rPr>
        <w:t>결과를</w:t>
      </w:r>
      <w:r w:rsidR="00DE14FA">
        <w:rPr>
          <w:rFonts w:hint="eastAsia"/>
        </w:rPr>
        <w:t xml:space="preserve"> </w:t>
      </w:r>
      <w:r w:rsidR="00DE14FA">
        <w:rPr>
          <w:rFonts w:hint="eastAsia"/>
        </w:rPr>
        <w:t>확인하여</w:t>
      </w:r>
      <w:r w:rsidR="00DE14FA">
        <w:rPr>
          <w:rFonts w:hint="eastAsia"/>
        </w:rPr>
        <w:t xml:space="preserve"> </w:t>
      </w:r>
      <w:r w:rsidR="00DE14FA">
        <w:rPr>
          <w:rFonts w:hint="eastAsia"/>
        </w:rPr>
        <w:t>이를</w:t>
      </w:r>
      <w:r w:rsidR="00DE14FA">
        <w:rPr>
          <w:rFonts w:hint="eastAsia"/>
        </w:rPr>
        <w:t xml:space="preserve"> </w:t>
      </w:r>
      <w:r w:rsidR="00DE14FA">
        <w:rPr>
          <w:rFonts w:hint="eastAsia"/>
        </w:rPr>
        <w:t>확인하였다</w:t>
      </w:r>
      <w:r w:rsidR="00DE14FA">
        <w:rPr>
          <w:rFonts w:hint="eastAsia"/>
        </w:rPr>
        <w:t>.</w:t>
      </w:r>
    </w:p>
    <w:p w14:paraId="6ABE8221" w14:textId="77777777" w:rsidR="00EB7D8B" w:rsidRDefault="00EB7D8B" w:rsidP="00534BBF"/>
    <w:p w14:paraId="0DDC87EF" w14:textId="77777777" w:rsidR="00EB7D8B" w:rsidRDefault="00EB7D8B" w:rsidP="00534BBF"/>
    <w:p w14:paraId="1A4C6CB5" w14:textId="77777777" w:rsidR="00EB7D8B" w:rsidRDefault="00EB7D8B" w:rsidP="00534BBF"/>
    <w:p w14:paraId="0CCCCED4" w14:textId="77777777" w:rsidR="00DB3951" w:rsidRPr="008B0881" w:rsidRDefault="00DB3951" w:rsidP="00534BBF">
      <w:pPr>
        <w:rPr>
          <w:rFonts w:hint="eastAsia"/>
        </w:rPr>
      </w:pPr>
    </w:p>
    <w:p w14:paraId="1DBC74D6" w14:textId="5A18FEC5" w:rsidR="00534BBF" w:rsidRDefault="00791958" w:rsidP="00534BBF">
      <w:r>
        <w:rPr>
          <w:b/>
          <w:sz w:val="24"/>
        </w:rPr>
        <w:lastRenderedPageBreak/>
        <w:t>Simulation Result</w:t>
      </w:r>
    </w:p>
    <w:p w14:paraId="61DAE89E" w14:textId="2E4B90BD" w:rsidR="00534BBF" w:rsidRDefault="00FB4261" w:rsidP="00534BBF">
      <w:r>
        <w:rPr>
          <w:noProof/>
        </w:rPr>
        <w:drawing>
          <wp:inline distT="0" distB="0" distL="0" distR="0" wp14:anchorId="235E0CE1" wp14:editId="491D99D2">
            <wp:extent cx="7029450" cy="1171575"/>
            <wp:effectExtent l="0" t="0" r="0" b="9525"/>
            <wp:docPr id="499538053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945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50A83" w14:textId="49853E63" w:rsidR="007C50F9" w:rsidRDefault="007C50F9" w:rsidP="00534BBF">
      <w:r w:rsidRPr="00DB3951">
        <w:rPr>
          <w:rFonts w:hint="eastAsia"/>
          <w:highlight w:val="yellow"/>
        </w:rPr>
        <w:t>[behavioral simulation result]</w:t>
      </w:r>
    </w:p>
    <w:p w14:paraId="0903AF7A" w14:textId="69A16C1D" w:rsidR="00BF5BD5" w:rsidRPr="00BF5BD5" w:rsidRDefault="00BF5BD5" w:rsidP="00CC65FC">
      <w:pPr>
        <w:ind w:firstLineChars="50" w:firstLine="100"/>
      </w:pPr>
      <w:r>
        <w:rPr>
          <w:rFonts w:hint="eastAsia"/>
        </w:rPr>
        <w:t>시뮬레이션</w:t>
      </w:r>
      <w:r>
        <w:rPr>
          <w:rFonts w:hint="eastAsia"/>
        </w:rPr>
        <w:t xml:space="preserve"> </w:t>
      </w:r>
      <w:r>
        <w:rPr>
          <w:rFonts w:hint="eastAsia"/>
        </w:rPr>
        <w:t>파형을</w:t>
      </w:r>
      <w:r>
        <w:rPr>
          <w:rFonts w:hint="eastAsia"/>
        </w:rPr>
        <w:t xml:space="preserve"> </w:t>
      </w:r>
      <w:r>
        <w:rPr>
          <w:rFonts w:hint="eastAsia"/>
        </w:rPr>
        <w:t>분석해</w:t>
      </w:r>
      <w:r>
        <w:rPr>
          <w:rFonts w:hint="eastAsia"/>
        </w:rPr>
        <w:t xml:space="preserve"> </w:t>
      </w:r>
      <w:r>
        <w:rPr>
          <w:rFonts w:hint="eastAsia"/>
        </w:rPr>
        <w:t>보면</w:t>
      </w:r>
      <w:r>
        <w:rPr>
          <w:rFonts w:hint="eastAsia"/>
        </w:rPr>
        <w:t>,</w:t>
      </w:r>
      <w:r w:rsidR="006C3847">
        <w:rPr>
          <w:rFonts w:hint="eastAsia"/>
        </w:rPr>
        <w:t xml:space="preserve"> </w:t>
      </w:r>
      <w:r w:rsidR="006C3847">
        <w:rPr>
          <w:rFonts w:hint="eastAsia"/>
        </w:rPr>
        <w:t>결과값이</w:t>
      </w:r>
      <w:r w:rsidR="006C3847">
        <w:rPr>
          <w:rFonts w:hint="eastAsia"/>
        </w:rPr>
        <w:t xml:space="preserve"> 42, 256, 200, 450</w:t>
      </w:r>
      <w:r w:rsidR="006C3847">
        <w:rPr>
          <w:rFonts w:hint="eastAsia"/>
        </w:rPr>
        <w:t>으로</w:t>
      </w:r>
      <w:r>
        <w:rPr>
          <w:rFonts w:hint="eastAsia"/>
        </w:rPr>
        <w:t xml:space="preserve"> </w:t>
      </w:r>
      <w:r w:rsidRPr="00BF5BD5">
        <w:t>모든</w:t>
      </w:r>
      <w:r w:rsidRPr="00BF5BD5">
        <w:t xml:space="preserve"> </w:t>
      </w:r>
      <w:r w:rsidRPr="00BF5BD5">
        <w:t>테스트</w:t>
      </w:r>
      <w:r w:rsidRPr="00BF5BD5">
        <w:t xml:space="preserve"> </w:t>
      </w:r>
      <w:r w:rsidRPr="00BF5BD5">
        <w:t>케이스에서</w:t>
      </w:r>
      <w:r w:rsidRPr="00BF5BD5">
        <w:t xml:space="preserve"> </w:t>
      </w:r>
      <w:proofErr w:type="spellStart"/>
      <w:r w:rsidRPr="00BF5BD5">
        <w:t>입력값에</w:t>
      </w:r>
      <w:proofErr w:type="spellEnd"/>
      <w:r w:rsidRPr="00BF5BD5">
        <w:t xml:space="preserve"> </w:t>
      </w:r>
      <w:r w:rsidRPr="00BF5BD5">
        <w:t>따른</w:t>
      </w:r>
      <w:r w:rsidRPr="00BF5BD5">
        <w:t xml:space="preserve"> </w:t>
      </w:r>
      <w:r w:rsidRPr="00BF5BD5">
        <w:t>곱셈</w:t>
      </w:r>
      <w:r w:rsidRPr="00BF5BD5">
        <w:t xml:space="preserve">, </w:t>
      </w:r>
      <w:r w:rsidRPr="00BF5BD5">
        <w:t>덧셈</w:t>
      </w:r>
      <w:r w:rsidRPr="00BF5BD5">
        <w:t xml:space="preserve"> </w:t>
      </w:r>
      <w:r w:rsidRPr="00BF5BD5">
        <w:t>결과가</w:t>
      </w:r>
      <w:r w:rsidRPr="00BF5BD5">
        <w:t xml:space="preserve"> </w:t>
      </w:r>
      <w:r w:rsidRPr="00BF5BD5">
        <w:t>정확하게</w:t>
      </w:r>
      <w:r w:rsidRPr="00BF5BD5">
        <w:t xml:space="preserve"> </w:t>
      </w:r>
      <w:proofErr w:type="spellStart"/>
      <w:r w:rsidRPr="00BF5BD5">
        <w:t>연산되었으며</w:t>
      </w:r>
      <w:proofErr w:type="spellEnd"/>
      <w:r w:rsidRPr="00BF5BD5">
        <w:t>,</w:t>
      </w:r>
      <w:r>
        <w:rPr>
          <w:rFonts w:hint="eastAsia"/>
        </w:rPr>
        <w:t xml:space="preserve"> </w:t>
      </w:r>
      <w:r w:rsidRPr="00BF5BD5">
        <w:t>최종</w:t>
      </w:r>
      <w:r w:rsidRPr="00BF5BD5">
        <w:t xml:space="preserve"> </w:t>
      </w:r>
      <w:r w:rsidRPr="00BF5BD5">
        <w:t>출력</w:t>
      </w:r>
      <w:r w:rsidRPr="00BF5BD5">
        <w:t xml:space="preserve"> d</w:t>
      </w:r>
      <w:r w:rsidRPr="00BF5BD5">
        <w:t>는</w:t>
      </w:r>
      <w:r w:rsidRPr="00BF5BD5">
        <w:t xml:space="preserve"> 20</w:t>
      </w:r>
      <w:r w:rsidRPr="00BF5BD5">
        <w:t>비트</w:t>
      </w:r>
      <w:r w:rsidRPr="00BF5BD5">
        <w:t xml:space="preserve"> BCD</w:t>
      </w:r>
      <w:r w:rsidRPr="00BF5BD5">
        <w:t>로</w:t>
      </w:r>
      <w:r w:rsidRPr="00BF5BD5">
        <w:t xml:space="preserve"> </w:t>
      </w:r>
      <w:r w:rsidRPr="00BF5BD5">
        <w:t>정확히</w:t>
      </w:r>
      <w:r w:rsidRPr="00BF5BD5">
        <w:t xml:space="preserve"> </w:t>
      </w:r>
      <w:r w:rsidRPr="00BF5BD5">
        <w:t>변환되어</w:t>
      </w:r>
      <w:r w:rsidRPr="00BF5BD5">
        <w:t xml:space="preserve"> </w:t>
      </w:r>
      <w:r w:rsidRPr="00BF5BD5">
        <w:t>출력되었다</w:t>
      </w:r>
      <w:r w:rsidRPr="00BF5BD5">
        <w:t>.</w:t>
      </w:r>
      <w:r>
        <w:rPr>
          <w:rFonts w:hint="eastAsia"/>
        </w:rPr>
        <w:t xml:space="preserve"> </w:t>
      </w:r>
      <w:r w:rsidRPr="00BF5BD5">
        <w:t>시간</w:t>
      </w:r>
      <w:r w:rsidRPr="00BF5BD5">
        <w:t xml:space="preserve"> </w:t>
      </w:r>
      <w:r w:rsidRPr="00BF5BD5">
        <w:t>지연</w:t>
      </w:r>
      <w:r w:rsidRPr="00BF5BD5">
        <w:t xml:space="preserve"> </w:t>
      </w:r>
      <w:r w:rsidRPr="00BF5BD5">
        <w:t>없이</w:t>
      </w:r>
      <w:r w:rsidRPr="00BF5BD5">
        <w:t xml:space="preserve">, </w:t>
      </w:r>
      <w:r w:rsidRPr="00BF5BD5">
        <w:t>각</w:t>
      </w:r>
      <w:r w:rsidRPr="00BF5BD5">
        <w:t xml:space="preserve"> </w:t>
      </w:r>
      <w:r w:rsidRPr="00BF5BD5">
        <w:t>입력</w:t>
      </w:r>
      <w:r w:rsidRPr="00BF5BD5">
        <w:t xml:space="preserve"> </w:t>
      </w:r>
      <w:r w:rsidRPr="00BF5BD5">
        <w:t>변화</w:t>
      </w:r>
      <w:r w:rsidRPr="00BF5BD5">
        <w:t xml:space="preserve"> </w:t>
      </w:r>
      <w:r w:rsidRPr="00BF5BD5">
        <w:t>직후</w:t>
      </w:r>
      <w:r w:rsidRPr="00BF5BD5">
        <w:t xml:space="preserve"> </w:t>
      </w:r>
      <w:r w:rsidRPr="00BF5BD5">
        <w:t>일정한</w:t>
      </w:r>
      <w:r w:rsidRPr="00BF5BD5">
        <w:t xml:space="preserve"> </w:t>
      </w:r>
      <w:r w:rsidRPr="00BF5BD5">
        <w:t>시간</w:t>
      </w:r>
      <w:r w:rsidRPr="00BF5BD5">
        <w:t xml:space="preserve"> </w:t>
      </w:r>
      <w:r w:rsidRPr="00BF5BD5">
        <w:t>간격</w:t>
      </w:r>
      <w:r w:rsidRPr="00BF5BD5">
        <w:t xml:space="preserve"> </w:t>
      </w:r>
      <w:r w:rsidRPr="00BF5BD5">
        <w:t>후에</w:t>
      </w:r>
      <w:r w:rsidRPr="00BF5BD5">
        <w:t xml:space="preserve"> </w:t>
      </w:r>
      <w:r w:rsidRPr="00BF5BD5">
        <w:t>정해진</w:t>
      </w:r>
      <w:r w:rsidRPr="00BF5BD5">
        <w:t xml:space="preserve"> </w:t>
      </w:r>
      <w:r w:rsidRPr="00BF5BD5">
        <w:t>출력이</w:t>
      </w:r>
      <w:r w:rsidRPr="00BF5BD5">
        <w:t xml:space="preserve"> </w:t>
      </w:r>
      <w:r w:rsidRPr="00BF5BD5">
        <w:t>안정적으로</w:t>
      </w:r>
      <w:r w:rsidRPr="00BF5BD5">
        <w:t xml:space="preserve"> </w:t>
      </w:r>
      <w:r w:rsidRPr="00BF5BD5">
        <w:t>나타난</w:t>
      </w:r>
      <w:r w:rsidRPr="00BF5BD5">
        <w:t xml:space="preserve"> </w:t>
      </w:r>
      <w:r w:rsidRPr="00BF5BD5">
        <w:t>점에서</w:t>
      </w:r>
      <w:r w:rsidRPr="00BF5BD5">
        <w:t xml:space="preserve"> </w:t>
      </w:r>
      <w:r w:rsidRPr="00BF5BD5">
        <w:t>회로의</w:t>
      </w:r>
      <w:r w:rsidRPr="00BF5BD5">
        <w:t xml:space="preserve"> </w:t>
      </w:r>
      <w:r w:rsidRPr="00BF5BD5">
        <w:t>타이밍</w:t>
      </w:r>
      <w:r w:rsidRPr="00BF5BD5">
        <w:t xml:space="preserve"> </w:t>
      </w:r>
      <w:r w:rsidRPr="00BF5BD5">
        <w:t>및</w:t>
      </w:r>
      <w:r w:rsidRPr="00BF5BD5">
        <w:t xml:space="preserve"> </w:t>
      </w:r>
      <w:r w:rsidRPr="00BF5BD5">
        <w:t>동작</w:t>
      </w:r>
      <w:r w:rsidRPr="00BF5BD5">
        <w:t xml:space="preserve"> </w:t>
      </w:r>
      <w:r w:rsidRPr="00BF5BD5">
        <w:t>흐름</w:t>
      </w:r>
      <w:r w:rsidRPr="00BF5BD5">
        <w:t xml:space="preserve"> </w:t>
      </w:r>
      <w:r w:rsidRPr="00BF5BD5">
        <w:t>또한</w:t>
      </w:r>
      <w:r w:rsidRPr="00BF5BD5">
        <w:t xml:space="preserve"> </w:t>
      </w:r>
      <w:r w:rsidRPr="00BF5BD5">
        <w:t>정상임을</w:t>
      </w:r>
      <w:r w:rsidRPr="00BF5BD5">
        <w:t xml:space="preserve"> </w:t>
      </w:r>
      <w:r w:rsidRPr="00BF5BD5">
        <w:t>확인할</w:t>
      </w:r>
      <w:r w:rsidRPr="00BF5BD5">
        <w:t xml:space="preserve"> </w:t>
      </w:r>
      <w:r w:rsidRPr="00BF5BD5">
        <w:t>수</w:t>
      </w:r>
      <w:r w:rsidRPr="00BF5BD5">
        <w:t xml:space="preserve"> </w:t>
      </w:r>
      <w:r w:rsidRPr="00BF5BD5">
        <w:t>있다</w:t>
      </w:r>
      <w:r w:rsidRPr="00BF5BD5">
        <w:t>.</w:t>
      </w:r>
    </w:p>
    <w:p w14:paraId="680D1857" w14:textId="77777777" w:rsidR="00FB4261" w:rsidRDefault="00FB4261" w:rsidP="00534BBF">
      <w:pPr>
        <w:rPr>
          <w:rFonts w:hint="eastAsia"/>
        </w:rPr>
      </w:pPr>
    </w:p>
    <w:p w14:paraId="1217407E" w14:textId="0B78E212" w:rsidR="00FB4261" w:rsidRDefault="00FB4261" w:rsidP="00534BBF">
      <w:pPr>
        <w:rPr>
          <w:rFonts w:hint="eastAsia"/>
        </w:rPr>
      </w:pPr>
      <w:r>
        <w:rPr>
          <w:noProof/>
        </w:rPr>
        <w:drawing>
          <wp:inline distT="0" distB="0" distL="0" distR="0" wp14:anchorId="56F5E9EB" wp14:editId="57EA0DBB">
            <wp:extent cx="6987072" cy="1228725"/>
            <wp:effectExtent l="0" t="0" r="4445" b="0"/>
            <wp:docPr id="957428068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0345" cy="1229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DE7FE" w14:textId="70BD7DF5" w:rsidR="00FB4261" w:rsidRDefault="00146D3C" w:rsidP="00534BBF">
      <w:r w:rsidRPr="00DB3951">
        <w:rPr>
          <w:rFonts w:hint="eastAsia"/>
          <w:highlight w:val="yellow"/>
        </w:rPr>
        <w:t>[post synthesis functional simulation result]</w:t>
      </w:r>
    </w:p>
    <w:p w14:paraId="07E31FA9" w14:textId="77777777" w:rsidR="00CC65FC" w:rsidRDefault="00CC65FC" w:rsidP="00534BBF">
      <w:pPr>
        <w:rPr>
          <w:rFonts w:hint="eastAsia"/>
        </w:rPr>
      </w:pPr>
    </w:p>
    <w:p w14:paraId="43437CB9" w14:textId="6E9BB776" w:rsidR="00FB4261" w:rsidRDefault="00FB4261" w:rsidP="00534BBF">
      <w:pPr>
        <w:rPr>
          <w:rFonts w:hint="eastAsia"/>
        </w:rPr>
      </w:pPr>
      <w:r>
        <w:rPr>
          <w:noProof/>
        </w:rPr>
        <w:drawing>
          <wp:inline distT="0" distB="0" distL="0" distR="0" wp14:anchorId="659E432C" wp14:editId="7EDF4F16">
            <wp:extent cx="6947877" cy="1209675"/>
            <wp:effectExtent l="0" t="0" r="5715" b="0"/>
            <wp:docPr id="2120722950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0987" cy="1210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B818A" w14:textId="340015F9" w:rsidR="00146D3C" w:rsidRDefault="00146D3C" w:rsidP="00146D3C">
      <w:r w:rsidRPr="00DB3951">
        <w:rPr>
          <w:rFonts w:hint="eastAsia"/>
          <w:highlight w:val="yellow"/>
        </w:rPr>
        <w:t>[post synthesis timing simulation result]</w:t>
      </w:r>
    </w:p>
    <w:p w14:paraId="14E4A422" w14:textId="77777777" w:rsidR="000D2EC6" w:rsidRPr="00146D3C" w:rsidRDefault="000D2EC6" w:rsidP="00534BBF"/>
    <w:p w14:paraId="26DF485C" w14:textId="77777777" w:rsidR="000D2EC6" w:rsidRDefault="000D2EC6" w:rsidP="00534BBF"/>
    <w:p w14:paraId="38F26362" w14:textId="77777777" w:rsidR="000D2EC6" w:rsidRDefault="000D2EC6" w:rsidP="00534BBF">
      <w:pPr>
        <w:rPr>
          <w:rFonts w:hint="eastAsia"/>
        </w:rPr>
      </w:pPr>
    </w:p>
    <w:p w14:paraId="1111DE45" w14:textId="53A495A6" w:rsidR="000D2EC6" w:rsidRDefault="00FB4261" w:rsidP="00534BBF">
      <w:r>
        <w:rPr>
          <w:noProof/>
        </w:rPr>
        <w:lastRenderedPageBreak/>
        <w:drawing>
          <wp:inline distT="0" distB="0" distL="0" distR="0" wp14:anchorId="50192155" wp14:editId="2386A11B">
            <wp:extent cx="6391275" cy="2943225"/>
            <wp:effectExtent l="0" t="0" r="9525" b="9525"/>
            <wp:docPr id="1650879110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281A7" w14:textId="413C902E" w:rsidR="00794091" w:rsidRDefault="00794091" w:rsidP="00794091">
      <w:r w:rsidRPr="00DB3951">
        <w:rPr>
          <w:rFonts w:hint="eastAsia"/>
          <w:highlight w:val="yellow"/>
        </w:rPr>
        <w:t>[elaborated design schematic]</w:t>
      </w:r>
    </w:p>
    <w:p w14:paraId="179BF9AA" w14:textId="77777777" w:rsidR="000D2EC6" w:rsidRPr="00794091" w:rsidRDefault="000D2EC6" w:rsidP="00534BBF"/>
    <w:p w14:paraId="6656FF1A" w14:textId="77777777" w:rsidR="00884DD4" w:rsidRDefault="00884DD4" w:rsidP="00534BBF">
      <w:pPr>
        <w:rPr>
          <w:rFonts w:hint="eastAsia"/>
        </w:rPr>
      </w:pPr>
    </w:p>
    <w:p w14:paraId="4293F6A1" w14:textId="0237D12A" w:rsidR="00884DD4" w:rsidRPr="00055C4B" w:rsidRDefault="00884DD4" w:rsidP="00534BBF">
      <w:pPr>
        <w:rPr>
          <w:b/>
          <w:bCs/>
          <w:color w:val="FF0000"/>
        </w:rPr>
      </w:pPr>
      <w:r w:rsidRPr="00055C4B">
        <w:rPr>
          <w:rFonts w:hint="eastAsia"/>
          <w:b/>
          <w:bCs/>
          <w:color w:val="FF0000"/>
        </w:rPr>
        <w:t>고찰</w:t>
      </w:r>
    </w:p>
    <w:p w14:paraId="038DA7C0" w14:textId="5F627EB5" w:rsidR="00884DD4" w:rsidRDefault="00884DD4" w:rsidP="00055C4B">
      <w:pPr>
        <w:ind w:firstLineChars="50" w:firstLine="100"/>
        <w:rPr>
          <w:rFonts w:hint="eastAsia"/>
        </w:rPr>
      </w:pPr>
      <w:r w:rsidRPr="00884DD4">
        <w:t>이번</w:t>
      </w:r>
      <w:r w:rsidRPr="00884DD4">
        <w:t xml:space="preserve"> </w:t>
      </w:r>
      <w:r w:rsidRPr="00884DD4">
        <w:t>설계는</w:t>
      </w:r>
      <w:r w:rsidRPr="00884DD4">
        <w:t xml:space="preserve"> </w:t>
      </w:r>
      <w:r w:rsidRPr="00884DD4">
        <w:t>두</w:t>
      </w:r>
      <w:r w:rsidRPr="00884DD4">
        <w:t xml:space="preserve"> </w:t>
      </w:r>
      <w:r w:rsidRPr="00884DD4">
        <w:t>개의</w:t>
      </w:r>
      <w:r w:rsidRPr="00884DD4">
        <w:t xml:space="preserve"> 8</w:t>
      </w:r>
      <w:r w:rsidRPr="00884DD4">
        <w:t>비트</w:t>
      </w:r>
      <w:r w:rsidRPr="00884DD4">
        <w:t xml:space="preserve"> </w:t>
      </w:r>
      <w:r w:rsidRPr="00884DD4">
        <w:t>곱셈</w:t>
      </w:r>
      <w:r w:rsidRPr="00884DD4">
        <w:t xml:space="preserve"> </w:t>
      </w:r>
      <w:r w:rsidRPr="00884DD4">
        <w:t>결과를</w:t>
      </w:r>
      <w:r w:rsidRPr="00884DD4">
        <w:t xml:space="preserve"> </w:t>
      </w:r>
      <w:r w:rsidRPr="00884DD4">
        <w:t>더한</w:t>
      </w:r>
      <w:r w:rsidRPr="00884DD4">
        <w:t xml:space="preserve"> </w:t>
      </w:r>
      <w:r w:rsidRPr="00884DD4">
        <w:t>후</w:t>
      </w:r>
      <w:r w:rsidRPr="00884DD4">
        <w:t xml:space="preserve"> BCD </w:t>
      </w:r>
      <w:r w:rsidRPr="00884DD4">
        <w:t>형식으로</w:t>
      </w:r>
      <w:r w:rsidRPr="00884DD4">
        <w:t xml:space="preserve"> </w:t>
      </w:r>
      <w:r w:rsidRPr="00884DD4">
        <w:t>출력하는</w:t>
      </w:r>
      <w:r w:rsidRPr="00884DD4">
        <w:t xml:space="preserve"> </w:t>
      </w:r>
      <w:r w:rsidRPr="00884DD4">
        <w:t>구조로</w:t>
      </w:r>
      <w:r w:rsidRPr="00884DD4">
        <w:t xml:space="preserve">, </w:t>
      </w:r>
      <w:proofErr w:type="spellStart"/>
      <w:r w:rsidRPr="00884DD4">
        <w:t>곱셈기</w:t>
      </w:r>
      <w:proofErr w:type="spellEnd"/>
      <w:r w:rsidRPr="00884DD4">
        <w:t xml:space="preserve">, CLA </w:t>
      </w:r>
      <w:r w:rsidRPr="00884DD4">
        <w:t>가산기</w:t>
      </w:r>
      <w:r w:rsidRPr="00884DD4">
        <w:t xml:space="preserve">, BCD </w:t>
      </w:r>
      <w:r w:rsidRPr="00884DD4">
        <w:t>변환기로</w:t>
      </w:r>
      <w:r w:rsidRPr="00884DD4">
        <w:t xml:space="preserve"> </w:t>
      </w:r>
      <w:r w:rsidRPr="00884DD4">
        <w:t>구성되었다</w:t>
      </w:r>
      <w:r w:rsidRPr="00884DD4">
        <w:t>. Carry Save Multiplier</w:t>
      </w:r>
      <w:r w:rsidRPr="00884DD4">
        <w:t>를</w:t>
      </w:r>
      <w:r w:rsidRPr="00884DD4">
        <w:t xml:space="preserve"> </w:t>
      </w:r>
      <w:r w:rsidRPr="00884DD4">
        <w:t>사용해</w:t>
      </w:r>
      <w:r w:rsidRPr="00884DD4">
        <w:t xml:space="preserve"> </w:t>
      </w:r>
      <w:r w:rsidRPr="00884DD4">
        <w:t>곱셈</w:t>
      </w:r>
      <w:r w:rsidRPr="00884DD4">
        <w:t xml:space="preserve"> </w:t>
      </w:r>
      <w:r w:rsidRPr="00884DD4">
        <w:t>속도를</w:t>
      </w:r>
      <w:r w:rsidRPr="00884DD4">
        <w:t xml:space="preserve"> </w:t>
      </w:r>
      <w:r w:rsidRPr="00884DD4">
        <w:t>높였고</w:t>
      </w:r>
      <w:r w:rsidRPr="00884DD4">
        <w:t>, CLA</w:t>
      </w:r>
      <w:r w:rsidRPr="00884DD4">
        <w:t>를</w:t>
      </w:r>
      <w:r w:rsidRPr="00884DD4">
        <w:t xml:space="preserve"> </w:t>
      </w:r>
      <w:r w:rsidRPr="00884DD4">
        <w:t>통해</w:t>
      </w:r>
      <w:r w:rsidRPr="00884DD4">
        <w:t xml:space="preserve"> </w:t>
      </w:r>
      <w:r w:rsidRPr="00884DD4">
        <w:t>빠른</w:t>
      </w:r>
      <w:r w:rsidRPr="00884DD4">
        <w:t xml:space="preserve"> </w:t>
      </w:r>
      <w:r w:rsidRPr="00884DD4">
        <w:t>덧셈을</w:t>
      </w:r>
      <w:r w:rsidRPr="00884DD4">
        <w:t xml:space="preserve"> </w:t>
      </w:r>
      <w:r w:rsidRPr="00884DD4">
        <w:t>수행하였다</w:t>
      </w:r>
      <w:r w:rsidRPr="00884DD4">
        <w:t xml:space="preserve">. </w:t>
      </w:r>
      <w:r w:rsidRPr="00884DD4">
        <w:t>최종적으로</w:t>
      </w:r>
      <w:r w:rsidRPr="00884DD4">
        <w:t xml:space="preserve"> BCD </w:t>
      </w:r>
      <w:r w:rsidRPr="00884DD4">
        <w:t>변환기를</w:t>
      </w:r>
      <w:r w:rsidRPr="00884DD4">
        <w:t xml:space="preserve"> </w:t>
      </w:r>
      <w:r w:rsidRPr="00884DD4">
        <w:t>통해</w:t>
      </w:r>
      <w:r w:rsidRPr="00884DD4">
        <w:t xml:space="preserve"> </w:t>
      </w:r>
      <w:r w:rsidRPr="00884DD4">
        <w:t>사람이</w:t>
      </w:r>
      <w:r w:rsidRPr="00884DD4">
        <w:t xml:space="preserve"> </w:t>
      </w:r>
      <w:r w:rsidRPr="00884DD4">
        <w:t>읽기</w:t>
      </w:r>
      <w:r w:rsidRPr="00884DD4">
        <w:t xml:space="preserve"> </w:t>
      </w:r>
      <w:r w:rsidRPr="00884DD4">
        <w:t>쉬운</w:t>
      </w:r>
      <w:r w:rsidRPr="00884DD4">
        <w:t xml:space="preserve"> </w:t>
      </w:r>
      <w:r w:rsidRPr="00884DD4">
        <w:t>형태로</w:t>
      </w:r>
      <w:r w:rsidRPr="00884DD4">
        <w:t xml:space="preserve"> </w:t>
      </w:r>
      <w:r w:rsidRPr="00884DD4">
        <w:t>출력되도록</w:t>
      </w:r>
      <w:r w:rsidRPr="00884DD4">
        <w:t xml:space="preserve"> </w:t>
      </w:r>
      <w:r w:rsidRPr="00884DD4">
        <w:t>하여</w:t>
      </w:r>
      <w:r w:rsidRPr="00884DD4">
        <w:t xml:space="preserve">, </w:t>
      </w:r>
      <w:r w:rsidRPr="00884DD4">
        <w:t>전체</w:t>
      </w:r>
      <w:r w:rsidRPr="00884DD4">
        <w:t xml:space="preserve"> </w:t>
      </w:r>
      <w:r w:rsidRPr="00884DD4">
        <w:t>연산의</w:t>
      </w:r>
      <w:r w:rsidRPr="00884DD4">
        <w:t xml:space="preserve"> </w:t>
      </w:r>
      <w:r w:rsidRPr="00884DD4">
        <w:t>정확성과</w:t>
      </w:r>
      <w:r w:rsidRPr="00884DD4">
        <w:t xml:space="preserve"> </w:t>
      </w:r>
      <w:r w:rsidRPr="00884DD4">
        <w:t>효율성을</w:t>
      </w:r>
      <w:r w:rsidRPr="00884DD4">
        <w:t xml:space="preserve"> </w:t>
      </w:r>
      <w:r w:rsidRPr="00884DD4">
        <w:t>모두</w:t>
      </w:r>
      <w:r w:rsidRPr="00884DD4">
        <w:t xml:space="preserve"> </w:t>
      </w:r>
      <w:r w:rsidRPr="00884DD4">
        <w:t>확보할</w:t>
      </w:r>
      <w:r w:rsidRPr="00884DD4">
        <w:t xml:space="preserve"> </w:t>
      </w:r>
      <w:r w:rsidRPr="00884DD4">
        <w:t>수</w:t>
      </w:r>
      <w:r w:rsidRPr="00884DD4">
        <w:t xml:space="preserve"> </w:t>
      </w:r>
      <w:r w:rsidRPr="00884DD4">
        <w:t>있었다</w:t>
      </w:r>
      <w:r w:rsidR="00B24E26">
        <w:rPr>
          <w:rFonts w:hint="eastAsia"/>
        </w:rPr>
        <w:t>고</w:t>
      </w:r>
      <w:r w:rsidR="00B24E26">
        <w:rPr>
          <w:rFonts w:hint="eastAsia"/>
        </w:rPr>
        <w:t xml:space="preserve"> </w:t>
      </w:r>
      <w:r w:rsidR="00B24E26">
        <w:rPr>
          <w:rFonts w:hint="eastAsia"/>
        </w:rPr>
        <w:t>생각한다</w:t>
      </w:r>
      <w:r w:rsidRPr="00884DD4">
        <w:t xml:space="preserve">. </w:t>
      </w:r>
      <w:r w:rsidR="00B24E26">
        <w:rPr>
          <w:rFonts w:hint="eastAsia"/>
        </w:rPr>
        <w:t>또한</w:t>
      </w:r>
      <w:r w:rsidR="00B24E26">
        <w:rPr>
          <w:rFonts w:hint="eastAsia"/>
        </w:rPr>
        <w:t xml:space="preserve">, </w:t>
      </w:r>
      <w:r w:rsidRPr="00884DD4">
        <w:t>병렬</w:t>
      </w:r>
      <w:r w:rsidRPr="00884DD4">
        <w:t xml:space="preserve"> </w:t>
      </w:r>
      <w:r w:rsidRPr="00884DD4">
        <w:t>연산</w:t>
      </w:r>
      <w:r w:rsidRPr="00884DD4">
        <w:t xml:space="preserve"> </w:t>
      </w:r>
      <w:r w:rsidRPr="00884DD4">
        <w:t>구조의</w:t>
      </w:r>
      <w:r w:rsidRPr="00884DD4">
        <w:t xml:space="preserve"> </w:t>
      </w:r>
      <w:r w:rsidRPr="00884DD4">
        <w:t>중요성과</w:t>
      </w:r>
      <w:r w:rsidRPr="00884DD4">
        <w:t xml:space="preserve"> </w:t>
      </w:r>
      <w:r w:rsidRPr="00884DD4">
        <w:t>모듈</w:t>
      </w:r>
      <w:r w:rsidRPr="00884DD4">
        <w:t xml:space="preserve"> </w:t>
      </w:r>
      <w:r w:rsidRPr="00884DD4">
        <w:t>간</w:t>
      </w:r>
      <w:r w:rsidRPr="00884DD4">
        <w:t xml:space="preserve"> </w:t>
      </w:r>
      <w:r w:rsidRPr="00884DD4">
        <w:t>연계의</w:t>
      </w:r>
      <w:r w:rsidRPr="00884DD4">
        <w:t xml:space="preserve"> </w:t>
      </w:r>
      <w:r w:rsidRPr="00884DD4">
        <w:t>효과를</w:t>
      </w:r>
      <w:r w:rsidRPr="00884DD4">
        <w:t xml:space="preserve"> </w:t>
      </w:r>
      <w:r w:rsidRPr="00884DD4">
        <w:t>확인할</w:t>
      </w:r>
      <w:r w:rsidRPr="00884DD4">
        <w:t xml:space="preserve"> </w:t>
      </w:r>
      <w:r w:rsidRPr="00884DD4">
        <w:t>수</w:t>
      </w:r>
      <w:r w:rsidRPr="00884DD4">
        <w:t xml:space="preserve"> </w:t>
      </w:r>
      <w:r w:rsidRPr="00884DD4">
        <w:t>있었</w:t>
      </w:r>
      <w:r w:rsidR="00711882">
        <w:rPr>
          <w:rFonts w:hint="eastAsia"/>
        </w:rPr>
        <w:t>던</w:t>
      </w:r>
      <w:r w:rsidR="00711882">
        <w:rPr>
          <w:rFonts w:hint="eastAsia"/>
        </w:rPr>
        <w:t xml:space="preserve"> </w:t>
      </w:r>
      <w:r w:rsidR="00711882">
        <w:rPr>
          <w:rFonts w:hint="eastAsia"/>
        </w:rPr>
        <w:t>과제였다</w:t>
      </w:r>
      <w:r w:rsidRPr="00884DD4">
        <w:t>.</w:t>
      </w:r>
    </w:p>
    <w:p w14:paraId="388ABB6B" w14:textId="77777777" w:rsidR="000D2EC6" w:rsidRDefault="000D2EC6" w:rsidP="00534BBF"/>
    <w:p w14:paraId="4F36DA81" w14:textId="77777777" w:rsidR="00B24E26" w:rsidRDefault="00B24E26" w:rsidP="00534BBF"/>
    <w:p w14:paraId="7E023281" w14:textId="77777777" w:rsidR="00B24E26" w:rsidRDefault="00B24E26" w:rsidP="00534BBF"/>
    <w:p w14:paraId="5021EEE4" w14:textId="77777777" w:rsidR="00234DF7" w:rsidRDefault="00234DF7" w:rsidP="00534BBF"/>
    <w:p w14:paraId="0237C0C0" w14:textId="77777777" w:rsidR="00234DF7" w:rsidRDefault="00234DF7" w:rsidP="00534BBF"/>
    <w:p w14:paraId="46ED1FE4" w14:textId="77777777" w:rsidR="00234DF7" w:rsidRDefault="00234DF7" w:rsidP="00534BBF"/>
    <w:p w14:paraId="58EE6541" w14:textId="77777777" w:rsidR="00234DF7" w:rsidRDefault="00234DF7" w:rsidP="00534BBF"/>
    <w:p w14:paraId="7DFF3ED7" w14:textId="77777777" w:rsidR="00234DF7" w:rsidRDefault="00234DF7" w:rsidP="00534BBF"/>
    <w:p w14:paraId="5096735C" w14:textId="77777777" w:rsidR="00234DF7" w:rsidRDefault="00234DF7" w:rsidP="00534BBF"/>
    <w:p w14:paraId="0F702D55" w14:textId="77777777" w:rsidR="00234DF7" w:rsidRDefault="00234DF7" w:rsidP="00534BBF"/>
    <w:p w14:paraId="3E051111" w14:textId="77777777" w:rsidR="00234DF7" w:rsidRDefault="00234DF7" w:rsidP="00534BBF"/>
    <w:p w14:paraId="561D3FF6" w14:textId="77777777" w:rsidR="00234DF7" w:rsidRDefault="00234DF7" w:rsidP="00534BBF"/>
    <w:p w14:paraId="158DB4FC" w14:textId="77777777" w:rsidR="00234DF7" w:rsidRDefault="00234DF7" w:rsidP="00534BBF"/>
    <w:p w14:paraId="52D108B8" w14:textId="77777777" w:rsidR="00234DF7" w:rsidRDefault="00234DF7" w:rsidP="00534BBF"/>
    <w:p w14:paraId="49AC11D5" w14:textId="77777777" w:rsidR="00234DF7" w:rsidRDefault="00234DF7" w:rsidP="00534BBF"/>
    <w:p w14:paraId="300656F7" w14:textId="77777777" w:rsidR="00234DF7" w:rsidRDefault="00234DF7" w:rsidP="00534BBF">
      <w:pPr>
        <w:rPr>
          <w:rFonts w:hint="eastAsia"/>
        </w:rPr>
      </w:pPr>
    </w:p>
    <w:p w14:paraId="1A26B967" w14:textId="035A38B5" w:rsidR="00FB4261" w:rsidRPr="00534BBF" w:rsidRDefault="00FB4261" w:rsidP="00FB4261">
      <w:pPr>
        <w:pStyle w:val="1"/>
        <w:rPr>
          <w:rFonts w:ascii="맑은 고딕" w:eastAsia="맑은 고딕" w:hAnsi="맑은 고딕"/>
          <w:b/>
          <w:sz w:val="26"/>
        </w:rPr>
      </w:pPr>
      <w:r>
        <w:rPr>
          <w:rFonts w:ascii="맑은 고딕" w:eastAsia="맑은 고딕" w:hAnsi="맑은 고딕" w:hint="eastAsia"/>
          <w:b/>
          <w:sz w:val="26"/>
        </w:rPr>
        <w:lastRenderedPageBreak/>
        <w:t>2번 문제</w:t>
      </w:r>
    </w:p>
    <w:p w14:paraId="7AB6CF4C" w14:textId="77777777" w:rsidR="00234DF7" w:rsidRDefault="00234DF7" w:rsidP="00234DF7">
      <w:pPr>
        <w:rPr>
          <w:rFonts w:hint="eastAsia"/>
        </w:rPr>
      </w:pPr>
      <w:r>
        <w:rPr>
          <w:rFonts w:hint="eastAsia"/>
          <w:b/>
          <w:sz w:val="24"/>
        </w:rPr>
        <w:t>Block diagram</w:t>
      </w:r>
    </w:p>
    <w:p w14:paraId="12E093CB" w14:textId="4ED0F9DC" w:rsidR="000D2EC6" w:rsidRDefault="00234DF7" w:rsidP="00534BBF">
      <w:r>
        <w:rPr>
          <w:noProof/>
        </w:rPr>
        <w:drawing>
          <wp:inline distT="0" distB="0" distL="0" distR="0" wp14:anchorId="03BE799B" wp14:editId="2A63B985">
            <wp:extent cx="6400800" cy="6181725"/>
            <wp:effectExtent l="0" t="0" r="0" b="9525"/>
            <wp:docPr id="1479915300" name="그림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618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06AA4" w14:textId="77777777" w:rsidR="00234DF7" w:rsidRDefault="00234DF7" w:rsidP="00234DF7">
      <w:pPr>
        <w:rPr>
          <w:rFonts w:hint="eastAsia"/>
        </w:rPr>
      </w:pPr>
      <w:r w:rsidRPr="006B3C06">
        <w:rPr>
          <w:rFonts w:hint="eastAsia"/>
          <w:highlight w:val="yellow"/>
        </w:rPr>
        <w:t>[</w:t>
      </w:r>
      <w:r>
        <w:rPr>
          <w:rFonts w:hint="eastAsia"/>
          <w:highlight w:val="yellow"/>
        </w:rPr>
        <w:t>작성한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</w:rPr>
        <w:t>블록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</w:rPr>
        <w:t>다이어그램</w:t>
      </w:r>
      <w:r w:rsidRPr="006B3C06">
        <w:rPr>
          <w:rFonts w:hint="eastAsia"/>
          <w:highlight w:val="yellow"/>
        </w:rPr>
        <w:t>]</w:t>
      </w:r>
    </w:p>
    <w:p w14:paraId="46AF2687" w14:textId="77777777" w:rsidR="00FB4261" w:rsidRPr="00234DF7" w:rsidRDefault="00FB4261" w:rsidP="00534BBF"/>
    <w:p w14:paraId="08CEDD7E" w14:textId="77777777" w:rsidR="00FB4261" w:rsidRDefault="00FB4261" w:rsidP="00534BBF"/>
    <w:p w14:paraId="2B02FD47" w14:textId="77777777" w:rsidR="00FB4261" w:rsidRDefault="00FB4261" w:rsidP="00534BBF"/>
    <w:p w14:paraId="6F3DC7A9" w14:textId="77777777" w:rsidR="00FB4261" w:rsidRDefault="00FB4261" w:rsidP="00534BBF"/>
    <w:p w14:paraId="1352B667" w14:textId="77777777" w:rsidR="00FB4261" w:rsidRDefault="00FB4261" w:rsidP="00534BBF"/>
    <w:p w14:paraId="39143939" w14:textId="77777777" w:rsidR="00FB4261" w:rsidRDefault="00FB4261" w:rsidP="00534BBF">
      <w:pPr>
        <w:rPr>
          <w:rFonts w:hint="eastAsia"/>
        </w:rPr>
      </w:pPr>
    </w:p>
    <w:p w14:paraId="6D576CAF" w14:textId="77777777" w:rsidR="00FB4261" w:rsidRDefault="00FB4261" w:rsidP="00FB4261">
      <w:proofErr w:type="gramStart"/>
      <w:r>
        <w:rPr>
          <w:rFonts w:hint="eastAsia"/>
          <w:b/>
          <w:sz w:val="24"/>
        </w:rPr>
        <w:lastRenderedPageBreak/>
        <w:t>V</w:t>
      </w:r>
      <w:r>
        <w:rPr>
          <w:b/>
          <w:sz w:val="24"/>
        </w:rPr>
        <w:t xml:space="preserve">erilog </w:t>
      </w:r>
      <w:r>
        <w:rPr>
          <w:rFonts w:hint="eastAsia"/>
          <w:b/>
          <w:sz w:val="24"/>
        </w:rPr>
        <w:t xml:space="preserve"> </w:t>
      </w:r>
      <w:r>
        <w:rPr>
          <w:b/>
          <w:sz w:val="24"/>
        </w:rPr>
        <w:t>Code</w:t>
      </w:r>
      <w:proofErr w:type="gramEnd"/>
      <w:r>
        <w:rPr>
          <w:b/>
          <w:sz w:val="24"/>
        </w:rPr>
        <w:t xml:space="preserve"> </w:t>
      </w:r>
      <w:proofErr w:type="gramStart"/>
      <w:r>
        <w:rPr>
          <w:b/>
          <w:sz w:val="24"/>
        </w:rPr>
        <w:t xml:space="preserve">/  </w:t>
      </w:r>
      <w:r>
        <w:rPr>
          <w:rFonts w:hint="eastAsia"/>
          <w:b/>
          <w:sz w:val="24"/>
        </w:rPr>
        <w:t>주석</w:t>
      </w:r>
      <w:proofErr w:type="gramEnd"/>
    </w:p>
    <w:p w14:paraId="62E8F639" w14:textId="151E78F1" w:rsidR="00FB4261" w:rsidRDefault="00FB4261" w:rsidP="00534BBF">
      <w:r>
        <w:rPr>
          <w:noProof/>
        </w:rPr>
        <w:drawing>
          <wp:inline distT="0" distB="0" distL="0" distR="0" wp14:anchorId="2D72217D" wp14:editId="34C83EBC">
            <wp:extent cx="3876675" cy="2267490"/>
            <wp:effectExtent l="0" t="0" r="0" b="0"/>
            <wp:docPr id="1586490645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4253" cy="2277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8FAE4" w14:textId="74904B50" w:rsidR="00FB4261" w:rsidRDefault="00BE4EFE" w:rsidP="00534BBF">
      <w:pPr>
        <w:rPr>
          <w:rFonts w:hint="eastAsia"/>
        </w:rPr>
      </w:pPr>
      <w:r w:rsidRPr="006B3C06">
        <w:rPr>
          <w:rFonts w:hint="eastAsia"/>
          <w:highlight w:val="yellow"/>
        </w:rPr>
        <w:t>[</w:t>
      </w:r>
      <w:proofErr w:type="spellStart"/>
      <w:r>
        <w:rPr>
          <w:rFonts w:hint="eastAsia"/>
          <w:highlight w:val="yellow"/>
        </w:rPr>
        <w:t>dff</w:t>
      </w:r>
      <w:proofErr w:type="spellEnd"/>
      <w:r>
        <w:rPr>
          <w:rFonts w:hint="eastAsia"/>
          <w:highlight w:val="yellow"/>
        </w:rPr>
        <w:t xml:space="preserve"> module</w:t>
      </w:r>
      <w:r w:rsidRPr="006B3C06">
        <w:rPr>
          <w:rFonts w:hint="eastAsia"/>
          <w:highlight w:val="yellow"/>
        </w:rPr>
        <w:t>]</w:t>
      </w:r>
    </w:p>
    <w:p w14:paraId="485EA461" w14:textId="4D7F40E5" w:rsidR="00E41CA0" w:rsidRDefault="00E41CA0" w:rsidP="00C404F3">
      <w:pPr>
        <w:ind w:firstLineChars="100" w:firstLine="200"/>
        <w:rPr>
          <w:rFonts w:hint="eastAsia"/>
        </w:rPr>
      </w:pPr>
      <w:r w:rsidRPr="00E41CA0">
        <w:t>이</w:t>
      </w:r>
      <w:r w:rsidRPr="00E41CA0">
        <w:t xml:space="preserve"> </w:t>
      </w:r>
      <w:r w:rsidRPr="00E41CA0">
        <w:t>모듈은</w:t>
      </w:r>
      <w:r w:rsidRPr="00E41CA0">
        <w:t xml:space="preserve"> 4</w:t>
      </w:r>
      <w:r w:rsidRPr="00E41CA0">
        <w:t>비트</w:t>
      </w:r>
      <w:r w:rsidRPr="00E41CA0">
        <w:t xml:space="preserve"> </w:t>
      </w:r>
      <w:r w:rsidRPr="00E41CA0">
        <w:t>부호</w:t>
      </w:r>
      <w:r w:rsidRPr="00E41CA0">
        <w:t xml:space="preserve"> </w:t>
      </w:r>
      <w:r w:rsidRPr="00E41CA0">
        <w:t>있는</w:t>
      </w:r>
      <w:r w:rsidRPr="00E41CA0">
        <w:t xml:space="preserve"> </w:t>
      </w:r>
      <w:r w:rsidRPr="00E41CA0">
        <w:t>입력을</w:t>
      </w:r>
      <w:r w:rsidRPr="00E41CA0">
        <w:t xml:space="preserve"> </w:t>
      </w:r>
      <w:r w:rsidRPr="00E41CA0">
        <w:t>저장하는</w:t>
      </w:r>
      <w:r w:rsidRPr="00E41CA0">
        <w:t xml:space="preserve"> </w:t>
      </w:r>
      <w:r w:rsidRPr="00E41CA0">
        <w:rPr>
          <w:b/>
          <w:bCs/>
        </w:rPr>
        <w:t>동기식</w:t>
      </w:r>
      <w:r w:rsidRPr="00E41CA0">
        <w:rPr>
          <w:b/>
          <w:bCs/>
        </w:rPr>
        <w:t xml:space="preserve"> D </w:t>
      </w:r>
      <w:r w:rsidRPr="00E41CA0">
        <w:rPr>
          <w:b/>
          <w:bCs/>
        </w:rPr>
        <w:t>플립플롭</w:t>
      </w:r>
      <w:r w:rsidRPr="00E41CA0">
        <w:rPr>
          <w:b/>
          <w:bCs/>
        </w:rPr>
        <w:t>(D Flip-Flop)</w:t>
      </w:r>
      <w:r w:rsidRPr="00E41CA0">
        <w:t xml:space="preserve"> </w:t>
      </w:r>
      <w:r w:rsidRPr="00E41CA0">
        <w:t>회로이다</w:t>
      </w:r>
      <w:r w:rsidRPr="00E41CA0">
        <w:t xml:space="preserve">. </w:t>
      </w:r>
      <w:proofErr w:type="spellStart"/>
      <w:r w:rsidRPr="00E41CA0">
        <w:t>클록</w:t>
      </w:r>
      <w:proofErr w:type="spellEnd"/>
      <w:r w:rsidRPr="00E41CA0">
        <w:t xml:space="preserve"> </w:t>
      </w:r>
      <w:r w:rsidRPr="00E41CA0">
        <w:t>상승</w:t>
      </w:r>
      <w:r w:rsidRPr="00E41CA0">
        <w:t xml:space="preserve"> </w:t>
      </w:r>
      <w:r w:rsidRPr="00E41CA0">
        <w:t>에지</w:t>
      </w:r>
      <w:r w:rsidRPr="00E41CA0">
        <w:t>(</w:t>
      </w:r>
      <w:proofErr w:type="spellStart"/>
      <w:r w:rsidRPr="00E41CA0">
        <w:t>posedge</w:t>
      </w:r>
      <w:proofErr w:type="spellEnd"/>
      <w:r w:rsidRPr="00E41CA0">
        <w:t xml:space="preserve"> </w:t>
      </w:r>
      <w:proofErr w:type="spellStart"/>
      <w:r w:rsidRPr="00E41CA0">
        <w:t>clk</w:t>
      </w:r>
      <w:proofErr w:type="spellEnd"/>
      <w:r w:rsidRPr="00E41CA0">
        <w:t xml:space="preserve">) </w:t>
      </w:r>
      <w:r w:rsidRPr="00E41CA0">
        <w:t>또는</w:t>
      </w:r>
      <w:r w:rsidRPr="00E41CA0">
        <w:t xml:space="preserve"> </w:t>
      </w:r>
      <w:r w:rsidRPr="00E41CA0">
        <w:t>비동기</w:t>
      </w:r>
      <w:r w:rsidRPr="00E41CA0">
        <w:t xml:space="preserve"> </w:t>
      </w:r>
      <w:r w:rsidRPr="00E41CA0">
        <w:t>리셋</w:t>
      </w:r>
      <w:r w:rsidRPr="00E41CA0">
        <w:t>(</w:t>
      </w:r>
      <w:proofErr w:type="spellStart"/>
      <w:r w:rsidRPr="00E41CA0">
        <w:t>negedge</w:t>
      </w:r>
      <w:proofErr w:type="spellEnd"/>
      <w:r w:rsidRPr="00E41CA0">
        <w:t xml:space="preserve"> </w:t>
      </w:r>
      <w:proofErr w:type="spellStart"/>
      <w:r w:rsidRPr="00E41CA0">
        <w:t>rst_n</w:t>
      </w:r>
      <w:proofErr w:type="spellEnd"/>
      <w:r w:rsidRPr="00E41CA0">
        <w:t>)</w:t>
      </w:r>
      <w:proofErr w:type="spellStart"/>
      <w:r w:rsidRPr="00E41CA0">
        <w:t>에</w:t>
      </w:r>
      <w:proofErr w:type="spellEnd"/>
      <w:r w:rsidRPr="00E41CA0">
        <w:t xml:space="preserve"> </w:t>
      </w:r>
      <w:r w:rsidRPr="00E41CA0">
        <w:t>반응하여</w:t>
      </w:r>
      <w:r w:rsidRPr="00E41CA0">
        <w:t xml:space="preserve"> </w:t>
      </w:r>
      <w:r w:rsidRPr="00E41CA0">
        <w:t>출력</w:t>
      </w:r>
      <w:r w:rsidRPr="00E41CA0">
        <w:t xml:space="preserve"> </w:t>
      </w:r>
      <w:r w:rsidRPr="00E41CA0">
        <w:t>값을</w:t>
      </w:r>
      <w:r w:rsidRPr="00E41CA0">
        <w:t xml:space="preserve"> </w:t>
      </w:r>
      <w:r w:rsidRPr="00E41CA0">
        <w:t>갱신하거나</w:t>
      </w:r>
      <w:r w:rsidRPr="00E41CA0">
        <w:t xml:space="preserve"> </w:t>
      </w:r>
      <w:r w:rsidRPr="00E41CA0">
        <w:t>초기화</w:t>
      </w:r>
      <w:r>
        <w:rPr>
          <w:rFonts w:hint="eastAsia"/>
        </w:rPr>
        <w:t>하도록</w:t>
      </w:r>
      <w:r>
        <w:rPr>
          <w:rFonts w:hint="eastAsia"/>
        </w:rPr>
        <w:t xml:space="preserve"> </w:t>
      </w:r>
      <w:r>
        <w:rPr>
          <w:rFonts w:hint="eastAsia"/>
        </w:rPr>
        <w:t>설계하였다</w:t>
      </w:r>
      <w:r>
        <w:rPr>
          <w:rFonts w:hint="eastAsia"/>
        </w:rPr>
        <w:t>.</w:t>
      </w:r>
      <w:r w:rsidR="00B97F65">
        <w:rPr>
          <w:rFonts w:hint="eastAsia"/>
        </w:rPr>
        <w:t xml:space="preserve"> </w:t>
      </w:r>
      <w:r w:rsidR="00B97F65" w:rsidRPr="00B97F65">
        <w:t xml:space="preserve"> </w:t>
      </w:r>
      <w:proofErr w:type="spellStart"/>
      <w:r w:rsidR="00B97F65" w:rsidRPr="00B97F65">
        <w:t>C</w:t>
      </w:r>
      <w:r w:rsidR="00B97F65" w:rsidRPr="00B97F65">
        <w:t>lk</w:t>
      </w:r>
      <w:proofErr w:type="spellEnd"/>
      <w:r w:rsidR="00B97F65">
        <w:rPr>
          <w:rFonts w:hint="eastAsia"/>
        </w:rPr>
        <w:t>는</w:t>
      </w:r>
      <w:r w:rsidR="00B97F65" w:rsidRPr="00B97F65">
        <w:t xml:space="preserve"> </w:t>
      </w:r>
      <w:proofErr w:type="spellStart"/>
      <w:r w:rsidR="00B97F65" w:rsidRPr="00B97F65">
        <w:t>클록</w:t>
      </w:r>
      <w:proofErr w:type="spellEnd"/>
      <w:r w:rsidR="00B97F65" w:rsidRPr="00B97F65">
        <w:t xml:space="preserve"> </w:t>
      </w:r>
      <w:r w:rsidR="00B97F65" w:rsidRPr="00B97F65">
        <w:t>신호</w:t>
      </w:r>
      <w:r w:rsidR="00B97F65">
        <w:rPr>
          <w:rFonts w:hint="eastAsia"/>
        </w:rPr>
        <w:t>이며</w:t>
      </w:r>
      <w:r w:rsidR="00B97F65">
        <w:rPr>
          <w:rFonts w:hint="eastAsia"/>
        </w:rPr>
        <w:t xml:space="preserve"> </w:t>
      </w:r>
      <w:r w:rsidR="00B97F65">
        <w:rPr>
          <w:rFonts w:hint="eastAsia"/>
        </w:rPr>
        <w:t>상</w:t>
      </w:r>
      <w:r w:rsidR="00B97F65" w:rsidRPr="00B97F65">
        <w:t>승</w:t>
      </w:r>
      <w:r w:rsidR="00B97F65" w:rsidRPr="00B97F65">
        <w:t xml:space="preserve"> </w:t>
      </w:r>
      <w:proofErr w:type="spellStart"/>
      <w:r w:rsidR="00B97F65">
        <w:rPr>
          <w:rFonts w:hint="eastAsia"/>
        </w:rPr>
        <w:t>엣</w:t>
      </w:r>
      <w:r w:rsidR="00B97F65" w:rsidRPr="00B97F65">
        <w:t>지에서</w:t>
      </w:r>
      <w:proofErr w:type="spellEnd"/>
      <w:r w:rsidR="00B97F65" w:rsidRPr="00B97F65">
        <w:t xml:space="preserve"> </w:t>
      </w:r>
      <w:r w:rsidR="00B97F65" w:rsidRPr="00B97F65">
        <w:t>데이터가</w:t>
      </w:r>
      <w:r w:rsidR="00B97F65" w:rsidRPr="00B97F65">
        <w:t xml:space="preserve"> </w:t>
      </w:r>
      <w:r w:rsidR="00B97F65" w:rsidRPr="00B97F65">
        <w:t>저장</w:t>
      </w:r>
      <w:r w:rsidR="00B97F65">
        <w:rPr>
          <w:rFonts w:hint="eastAsia"/>
        </w:rPr>
        <w:t>된다</w:t>
      </w:r>
      <w:r w:rsidR="00B97F65">
        <w:rPr>
          <w:rFonts w:hint="eastAsia"/>
        </w:rPr>
        <w:t xml:space="preserve">. </w:t>
      </w:r>
      <w:proofErr w:type="spellStart"/>
      <w:r w:rsidR="00B97F65" w:rsidRPr="00B97F65">
        <w:t>rst_n</w:t>
      </w:r>
      <w:proofErr w:type="spellEnd"/>
      <w:r w:rsidR="00B97F65">
        <w:rPr>
          <w:rFonts w:hint="eastAsia"/>
        </w:rPr>
        <w:t>는</w:t>
      </w:r>
      <w:r w:rsidR="00B97F65">
        <w:rPr>
          <w:rFonts w:hint="eastAsia"/>
        </w:rPr>
        <w:t xml:space="preserve"> </w:t>
      </w:r>
      <w:r w:rsidR="00B97F65" w:rsidRPr="00B97F65">
        <w:t>비동기</w:t>
      </w:r>
      <w:r w:rsidR="00B97F65" w:rsidRPr="00B97F65">
        <w:t xml:space="preserve"> </w:t>
      </w:r>
      <w:r w:rsidR="00B97F65" w:rsidRPr="00B97F65">
        <w:t>리셋</w:t>
      </w:r>
      <w:r w:rsidR="00B97F65" w:rsidRPr="00B97F65">
        <w:t>(active-low)</w:t>
      </w:r>
      <w:proofErr w:type="spellStart"/>
      <w:r w:rsidR="00B97F65">
        <w:rPr>
          <w:rFonts w:hint="eastAsia"/>
        </w:rPr>
        <w:t>으로</w:t>
      </w:r>
      <w:proofErr w:type="spellEnd"/>
      <w:r w:rsidR="00B97F65" w:rsidRPr="00B97F65">
        <w:t xml:space="preserve"> 0</w:t>
      </w:r>
      <w:r w:rsidR="00B97F65" w:rsidRPr="00B97F65">
        <w:t>이</w:t>
      </w:r>
      <w:r w:rsidR="00B97F65" w:rsidRPr="00B97F65">
        <w:t xml:space="preserve"> </w:t>
      </w:r>
      <w:r w:rsidR="00B97F65" w:rsidRPr="00B97F65">
        <w:t>되면</w:t>
      </w:r>
      <w:r w:rsidR="00B97F65" w:rsidRPr="00B97F65">
        <w:t xml:space="preserve"> </w:t>
      </w:r>
      <w:r w:rsidR="00B97F65" w:rsidRPr="00B97F65">
        <w:t>출력이</w:t>
      </w:r>
      <w:r w:rsidR="00B97F65" w:rsidRPr="00B97F65">
        <w:t xml:space="preserve"> </w:t>
      </w:r>
      <w:r w:rsidR="00B97F65" w:rsidRPr="00B97F65">
        <w:t>즉시</w:t>
      </w:r>
      <w:r w:rsidR="00B97F65" w:rsidRPr="00B97F65">
        <w:t xml:space="preserve"> </w:t>
      </w:r>
      <w:r w:rsidR="00B97F65" w:rsidRPr="00B97F65">
        <w:t>초기화</w:t>
      </w:r>
      <w:r w:rsidR="00B97F65">
        <w:rPr>
          <w:rFonts w:hint="eastAsia"/>
        </w:rPr>
        <w:t>된다</w:t>
      </w:r>
      <w:r w:rsidR="00B97F65">
        <w:rPr>
          <w:rFonts w:hint="eastAsia"/>
        </w:rPr>
        <w:t>.</w:t>
      </w:r>
    </w:p>
    <w:p w14:paraId="67889A95" w14:textId="0FFE3338" w:rsidR="00FB4261" w:rsidRDefault="00FB4261" w:rsidP="00534BBF">
      <w:r>
        <w:rPr>
          <w:noProof/>
        </w:rPr>
        <w:drawing>
          <wp:inline distT="0" distB="0" distL="0" distR="0" wp14:anchorId="46556BF8" wp14:editId="41FD7D99">
            <wp:extent cx="3618955" cy="4419600"/>
            <wp:effectExtent l="0" t="0" r="635" b="0"/>
            <wp:docPr id="86101388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6349" cy="447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C6632" w14:textId="1233F4EF" w:rsidR="00FB4261" w:rsidRDefault="00BE4EFE" w:rsidP="00534BBF">
      <w:pPr>
        <w:rPr>
          <w:rFonts w:hint="eastAsia"/>
        </w:rPr>
      </w:pPr>
      <w:r w:rsidRPr="006B3C06">
        <w:rPr>
          <w:rFonts w:hint="eastAsia"/>
          <w:highlight w:val="yellow"/>
        </w:rPr>
        <w:t>[</w:t>
      </w:r>
      <w:r>
        <w:rPr>
          <w:rFonts w:hint="eastAsia"/>
          <w:highlight w:val="yellow"/>
        </w:rPr>
        <w:t>fir</w:t>
      </w:r>
      <w:r>
        <w:rPr>
          <w:rFonts w:hint="eastAsia"/>
          <w:highlight w:val="yellow"/>
        </w:rPr>
        <w:t xml:space="preserve"> module</w:t>
      </w:r>
      <w:r w:rsidRPr="006B3C06">
        <w:rPr>
          <w:rFonts w:hint="eastAsia"/>
          <w:highlight w:val="yellow"/>
        </w:rPr>
        <w:t>]</w:t>
      </w:r>
    </w:p>
    <w:p w14:paraId="35732BA8" w14:textId="2BA1DFA0" w:rsidR="00B6294F" w:rsidRDefault="00B6294F" w:rsidP="002D460E">
      <w:pPr>
        <w:ind w:firstLineChars="100" w:firstLine="200"/>
      </w:pPr>
      <w:proofErr w:type="spellStart"/>
      <w:r w:rsidRPr="00B6294F">
        <w:lastRenderedPageBreak/>
        <w:t>fir_filter</w:t>
      </w:r>
      <w:proofErr w:type="spellEnd"/>
      <w:r w:rsidRPr="00B6294F">
        <w:t xml:space="preserve"> </w:t>
      </w:r>
      <w:r w:rsidRPr="00B6294F">
        <w:t>모듈은</w:t>
      </w:r>
      <w:r w:rsidRPr="00B6294F">
        <w:t xml:space="preserve"> FIR(Finite Impulse Response) </w:t>
      </w:r>
      <w:r w:rsidRPr="00B6294F">
        <w:t>구조를</w:t>
      </w:r>
      <w:r w:rsidRPr="00B6294F">
        <w:t xml:space="preserve"> </w:t>
      </w:r>
      <w:r w:rsidRPr="00B6294F">
        <w:t>구현한</w:t>
      </w:r>
      <w:r w:rsidRPr="00B6294F">
        <w:t xml:space="preserve"> </w:t>
      </w:r>
      <w:r w:rsidRPr="00B6294F">
        <w:t>회로이다</w:t>
      </w:r>
      <w:r w:rsidRPr="00B6294F">
        <w:t xml:space="preserve">. </w:t>
      </w:r>
      <w:r w:rsidRPr="00B6294F">
        <w:t>입력</w:t>
      </w:r>
      <w:r w:rsidRPr="00B6294F">
        <w:t xml:space="preserve"> </w:t>
      </w:r>
      <w:r w:rsidRPr="00B6294F">
        <w:t>신호를</w:t>
      </w:r>
      <w:r w:rsidRPr="00B6294F">
        <w:t xml:space="preserve"> </w:t>
      </w:r>
      <w:r w:rsidRPr="00B6294F">
        <w:t>시간</w:t>
      </w:r>
      <w:r w:rsidRPr="00B6294F">
        <w:t xml:space="preserve"> </w:t>
      </w:r>
      <w:r w:rsidRPr="00B6294F">
        <w:t>지연시킨</w:t>
      </w:r>
      <w:r w:rsidRPr="00B6294F">
        <w:t xml:space="preserve"> </w:t>
      </w:r>
      <w:r w:rsidRPr="00B6294F">
        <w:t>뒤</w:t>
      </w:r>
      <w:r w:rsidRPr="00B6294F">
        <w:t xml:space="preserve">, </w:t>
      </w:r>
      <w:r w:rsidRPr="00B6294F">
        <w:t>각</w:t>
      </w:r>
      <w:r w:rsidRPr="00B6294F">
        <w:t xml:space="preserve"> </w:t>
      </w:r>
      <w:r w:rsidRPr="00B6294F">
        <w:t>지연된</w:t>
      </w:r>
      <w:r w:rsidRPr="00B6294F">
        <w:t xml:space="preserve"> </w:t>
      </w:r>
      <w:r w:rsidRPr="00B6294F">
        <w:t>값에</w:t>
      </w:r>
      <w:r w:rsidRPr="00B6294F">
        <w:t xml:space="preserve"> </w:t>
      </w:r>
      <w:r w:rsidRPr="00B6294F">
        <w:t>고정</w:t>
      </w:r>
      <w:r w:rsidRPr="00B6294F">
        <w:t xml:space="preserve"> </w:t>
      </w:r>
      <w:r w:rsidRPr="00B6294F">
        <w:t>계수를</w:t>
      </w:r>
      <w:r w:rsidRPr="00B6294F">
        <w:t xml:space="preserve"> </w:t>
      </w:r>
      <w:r w:rsidRPr="00B6294F">
        <w:t>곱하고</w:t>
      </w:r>
      <w:r w:rsidRPr="00B6294F">
        <w:t xml:space="preserve"> </w:t>
      </w:r>
      <w:r w:rsidRPr="00B6294F">
        <w:t>이들을</w:t>
      </w:r>
      <w:r w:rsidRPr="00B6294F">
        <w:t xml:space="preserve"> </w:t>
      </w:r>
      <w:r w:rsidRPr="00B6294F">
        <w:t>합산하여</w:t>
      </w:r>
      <w:r w:rsidRPr="00B6294F">
        <w:t xml:space="preserve"> </w:t>
      </w:r>
      <w:proofErr w:type="spellStart"/>
      <w:r w:rsidRPr="00B6294F">
        <w:t>필터링된</w:t>
      </w:r>
      <w:proofErr w:type="spellEnd"/>
      <w:r w:rsidRPr="00B6294F">
        <w:t xml:space="preserve"> </w:t>
      </w:r>
      <w:r w:rsidRPr="00B6294F">
        <w:t>출력을</w:t>
      </w:r>
      <w:r w:rsidRPr="00B6294F">
        <w:t xml:space="preserve"> </w:t>
      </w:r>
      <w:r w:rsidRPr="00B6294F">
        <w:t>생성한다</w:t>
      </w:r>
      <w:r w:rsidRPr="00B6294F">
        <w:t xml:space="preserve">. </w:t>
      </w:r>
      <w:r>
        <w:rPr>
          <w:rFonts w:hint="eastAsia"/>
        </w:rPr>
        <w:t>이</w:t>
      </w:r>
      <w:r w:rsidRPr="00B6294F">
        <w:t xml:space="preserve"> </w:t>
      </w:r>
      <w:r w:rsidRPr="00B6294F">
        <w:t>설계는</w:t>
      </w:r>
      <w:r w:rsidRPr="00B6294F">
        <w:t xml:space="preserve"> 3</w:t>
      </w:r>
      <w:r w:rsidRPr="00B6294F">
        <w:t>탭</w:t>
      </w:r>
      <w:r w:rsidRPr="00B6294F">
        <w:t xml:space="preserve"> FIR </w:t>
      </w:r>
      <w:r w:rsidRPr="00B6294F">
        <w:t>구조이며</w:t>
      </w:r>
      <w:r w:rsidRPr="00B6294F">
        <w:t xml:space="preserve">, </w:t>
      </w:r>
      <w:r w:rsidRPr="00B6294F">
        <w:t>정수</w:t>
      </w:r>
      <w:r w:rsidRPr="00B6294F">
        <w:t xml:space="preserve"> </w:t>
      </w:r>
      <w:r w:rsidRPr="00B6294F">
        <w:t>기반</w:t>
      </w:r>
      <w:r w:rsidRPr="00B6294F">
        <w:t xml:space="preserve"> </w:t>
      </w:r>
      <w:r w:rsidRPr="00B6294F">
        <w:t>연산을</w:t>
      </w:r>
      <w:r w:rsidRPr="00B6294F">
        <w:t xml:space="preserve"> </w:t>
      </w:r>
      <w:r w:rsidRPr="00B6294F">
        <w:t>바탕으로</w:t>
      </w:r>
      <w:r w:rsidRPr="00B6294F">
        <w:t xml:space="preserve"> </w:t>
      </w:r>
      <w:r w:rsidRPr="00B6294F">
        <w:t>하드웨어에서</w:t>
      </w:r>
      <w:r w:rsidRPr="00B6294F">
        <w:t xml:space="preserve"> </w:t>
      </w:r>
      <w:r w:rsidRPr="00B6294F">
        <w:t>효율적으로</w:t>
      </w:r>
      <w:r w:rsidRPr="00B6294F">
        <w:t xml:space="preserve"> </w:t>
      </w:r>
      <w:r w:rsidRPr="00B6294F">
        <w:t>구현되었다</w:t>
      </w:r>
      <w:r w:rsidRPr="00B6294F">
        <w:t>.</w:t>
      </w:r>
    </w:p>
    <w:p w14:paraId="51676BB9" w14:textId="3867F9D1" w:rsidR="002D460E" w:rsidRPr="00B6294F" w:rsidRDefault="00EC5970" w:rsidP="002D460E">
      <w:pPr>
        <w:ind w:firstLineChars="100" w:firstLine="200"/>
      </w:pPr>
      <w:r>
        <w:rPr>
          <w:rFonts w:hint="eastAsia"/>
        </w:rPr>
        <w:t>먼저</w:t>
      </w:r>
      <w:r>
        <w:rPr>
          <w:rFonts w:hint="eastAsia"/>
        </w:rPr>
        <w:t xml:space="preserve">, </w:t>
      </w:r>
      <w:r w:rsidR="002D460E" w:rsidRPr="002D460E">
        <w:t>입력</w:t>
      </w:r>
      <w:r w:rsidR="002D460E" w:rsidRPr="002D460E">
        <w:t xml:space="preserve"> din</w:t>
      </w:r>
      <w:r w:rsidR="002D460E" w:rsidRPr="002D460E">
        <w:t>은</w:t>
      </w:r>
      <w:r w:rsidR="002D460E" w:rsidRPr="002D460E">
        <w:t xml:space="preserve"> d1, d2, d3, d4</w:t>
      </w:r>
      <w:r w:rsidR="002D460E" w:rsidRPr="002D460E">
        <w:t>로</w:t>
      </w:r>
      <w:r w:rsidR="002D460E" w:rsidRPr="002D460E">
        <w:t xml:space="preserve"> </w:t>
      </w:r>
      <w:r w:rsidR="002D460E" w:rsidRPr="002D460E">
        <w:t>순차적으로</w:t>
      </w:r>
      <w:r w:rsidR="002D460E" w:rsidRPr="002D460E">
        <w:t xml:space="preserve"> </w:t>
      </w:r>
      <w:r w:rsidR="002D460E" w:rsidRPr="002D460E">
        <w:t>지연된다</w:t>
      </w:r>
      <w:r w:rsidR="002D460E" w:rsidRPr="002D460E">
        <w:t>.</w:t>
      </w:r>
      <w:r w:rsidR="002D460E">
        <w:rPr>
          <w:rFonts w:hint="eastAsia"/>
        </w:rPr>
        <w:t xml:space="preserve"> </w:t>
      </w:r>
      <w:r w:rsidR="002D460E" w:rsidRPr="002D460E">
        <w:t>이를</w:t>
      </w:r>
      <w:r w:rsidR="002D460E" w:rsidRPr="002D460E">
        <w:t xml:space="preserve"> </w:t>
      </w:r>
      <w:r w:rsidR="002D460E" w:rsidRPr="002D460E">
        <w:t>위해</w:t>
      </w:r>
      <w:r w:rsidR="002D460E" w:rsidRPr="002D460E">
        <w:t xml:space="preserve"> 4</w:t>
      </w:r>
      <w:r w:rsidR="002D460E" w:rsidRPr="002D460E">
        <w:t>개의</w:t>
      </w:r>
      <w:r w:rsidR="002D460E" w:rsidRPr="002D460E">
        <w:t xml:space="preserve"> D </w:t>
      </w:r>
      <w:r w:rsidR="002D460E" w:rsidRPr="002D460E">
        <w:t>플립플롭</w:t>
      </w:r>
      <w:r w:rsidR="002D460E" w:rsidRPr="002D460E">
        <w:t xml:space="preserve"> </w:t>
      </w:r>
      <w:r w:rsidR="002D460E" w:rsidRPr="002D460E">
        <w:t>모듈</w:t>
      </w:r>
      <w:r w:rsidR="002D460E" w:rsidRPr="002D460E">
        <w:t>(</w:t>
      </w:r>
      <w:proofErr w:type="spellStart"/>
      <w:r w:rsidR="002D460E" w:rsidRPr="002D460E">
        <w:t>dff</w:t>
      </w:r>
      <w:proofErr w:type="spellEnd"/>
      <w:r w:rsidR="002D460E" w:rsidRPr="002D460E">
        <w:t>)</w:t>
      </w:r>
      <w:r w:rsidR="002D460E" w:rsidRPr="002D460E">
        <w:t>이</w:t>
      </w:r>
      <w:r w:rsidR="002D460E" w:rsidRPr="002D460E">
        <w:t xml:space="preserve"> </w:t>
      </w:r>
      <w:r w:rsidR="002D460E" w:rsidRPr="002D460E">
        <w:t>사용되며</w:t>
      </w:r>
      <w:r w:rsidR="002D460E" w:rsidRPr="002D460E">
        <w:t xml:space="preserve">, </w:t>
      </w:r>
      <w:r w:rsidR="002D460E" w:rsidRPr="002D460E">
        <w:t>입력</w:t>
      </w:r>
      <w:r w:rsidR="002D460E" w:rsidRPr="002D460E">
        <w:t xml:space="preserve"> </w:t>
      </w:r>
      <w:r w:rsidR="002D460E" w:rsidRPr="002D460E">
        <w:t>데이터를</w:t>
      </w:r>
      <w:r w:rsidR="002D460E" w:rsidRPr="002D460E">
        <w:t xml:space="preserve"> </w:t>
      </w:r>
      <w:r w:rsidR="002D460E" w:rsidRPr="002D460E">
        <w:t>클</w:t>
      </w:r>
      <w:r w:rsidR="006A75EA">
        <w:rPr>
          <w:rFonts w:hint="eastAsia"/>
        </w:rPr>
        <w:t>럭</w:t>
      </w:r>
      <w:r w:rsidR="002D460E" w:rsidRPr="002D460E">
        <w:t>을</w:t>
      </w:r>
      <w:r w:rsidR="002D460E" w:rsidRPr="002D460E">
        <w:t xml:space="preserve"> </w:t>
      </w:r>
      <w:r w:rsidR="002D460E" w:rsidRPr="002D460E">
        <w:t>따라</w:t>
      </w:r>
      <w:r w:rsidR="002D460E" w:rsidRPr="002D460E">
        <w:t xml:space="preserve"> </w:t>
      </w:r>
      <w:r w:rsidR="002D460E" w:rsidRPr="002D460E">
        <w:t>한</w:t>
      </w:r>
      <w:r w:rsidR="002D460E" w:rsidRPr="002D460E">
        <w:t xml:space="preserve"> </w:t>
      </w:r>
      <w:r w:rsidR="002D460E" w:rsidRPr="002D460E">
        <w:t>단계씩</w:t>
      </w:r>
      <w:r w:rsidR="002D460E" w:rsidRPr="002D460E">
        <w:t xml:space="preserve"> </w:t>
      </w:r>
      <w:r w:rsidR="002D460E" w:rsidRPr="002D460E">
        <w:t>밀어주는</w:t>
      </w:r>
      <w:r w:rsidR="002D460E" w:rsidRPr="002D460E">
        <w:t xml:space="preserve"> </w:t>
      </w:r>
      <w:r w:rsidR="002D460E" w:rsidRPr="002D460E">
        <w:t>역할을</w:t>
      </w:r>
      <w:r w:rsidR="002D460E" w:rsidRPr="002D460E">
        <w:t xml:space="preserve"> </w:t>
      </w:r>
      <w:r w:rsidR="002D460E" w:rsidRPr="002D460E">
        <w:t>한다</w:t>
      </w:r>
      <w:r w:rsidR="002D460E" w:rsidRPr="002D460E">
        <w:t xml:space="preserve">. </w:t>
      </w:r>
      <w:r w:rsidR="002D460E" w:rsidRPr="002D460E">
        <w:t>이</w:t>
      </w:r>
      <w:r w:rsidR="002D460E" w:rsidRPr="002D460E">
        <w:t xml:space="preserve"> </w:t>
      </w:r>
      <w:r w:rsidR="002D460E" w:rsidRPr="002D460E">
        <w:t>구조를</w:t>
      </w:r>
      <w:r w:rsidR="002D460E" w:rsidRPr="002D460E">
        <w:t xml:space="preserve"> </w:t>
      </w:r>
      <w:r w:rsidR="002D460E" w:rsidRPr="002D460E">
        <w:t>통해</w:t>
      </w:r>
      <w:r w:rsidR="002D460E" w:rsidRPr="002D460E">
        <w:t xml:space="preserve"> </w:t>
      </w:r>
      <w:r w:rsidR="002D460E" w:rsidRPr="002D460E">
        <w:t>시간</w:t>
      </w:r>
      <w:r w:rsidR="002D460E" w:rsidRPr="002D460E">
        <w:t xml:space="preserve"> </w:t>
      </w:r>
      <w:r w:rsidR="002D460E" w:rsidRPr="002D460E">
        <w:t>축</w:t>
      </w:r>
      <w:r w:rsidR="002D460E" w:rsidRPr="002D460E">
        <w:t xml:space="preserve"> </w:t>
      </w:r>
      <w:r w:rsidR="002D460E" w:rsidRPr="002D460E">
        <w:t>상에서</w:t>
      </w:r>
      <w:r w:rsidR="002D460E" w:rsidRPr="002D460E">
        <w:t xml:space="preserve"> </w:t>
      </w:r>
      <w:r w:rsidR="002D460E" w:rsidRPr="002D460E">
        <w:t>과거</w:t>
      </w:r>
      <w:r w:rsidR="002D460E" w:rsidRPr="002D460E">
        <w:t xml:space="preserve"> </w:t>
      </w:r>
      <w:r w:rsidR="002D460E" w:rsidRPr="002D460E">
        <w:t>입력</w:t>
      </w:r>
      <w:r w:rsidR="002D460E" w:rsidRPr="002D460E">
        <w:t xml:space="preserve"> </w:t>
      </w:r>
      <w:r w:rsidR="002D460E" w:rsidRPr="002D460E">
        <w:t>샘플을</w:t>
      </w:r>
      <w:r w:rsidR="002D460E" w:rsidRPr="002D460E">
        <w:t xml:space="preserve"> </w:t>
      </w:r>
      <w:r w:rsidR="002D460E" w:rsidRPr="002D460E">
        <w:t>유지한다</w:t>
      </w:r>
      <w:r w:rsidR="002D460E" w:rsidRPr="002D460E">
        <w:t>.</w:t>
      </w:r>
    </w:p>
    <w:p w14:paraId="609C55D2" w14:textId="67C9AAFF" w:rsidR="00FB4261" w:rsidRDefault="00EC5970" w:rsidP="00EC5970">
      <w:pPr>
        <w:ind w:firstLineChars="100" w:firstLine="200"/>
      </w:pP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 w:rsidR="002D460E" w:rsidRPr="002D460E">
        <w:t>필터</w:t>
      </w:r>
      <w:r w:rsidR="002D460E" w:rsidRPr="002D460E">
        <w:t xml:space="preserve"> </w:t>
      </w:r>
      <w:r w:rsidR="002D460E" w:rsidRPr="002D460E">
        <w:t>계수는</w:t>
      </w:r>
      <w:r w:rsidR="002D460E" w:rsidRPr="002D460E">
        <w:t xml:space="preserve"> COEFF0 = 1, COEFF1 = 3, COEFF2 = 6</w:t>
      </w:r>
      <w:r w:rsidR="002D460E" w:rsidRPr="002D460E">
        <w:t>으로</w:t>
      </w:r>
      <w:r w:rsidR="002D460E" w:rsidRPr="002D460E">
        <w:t xml:space="preserve"> </w:t>
      </w:r>
      <w:r w:rsidR="002D460E" w:rsidRPr="002D460E">
        <w:t>고정되어</w:t>
      </w:r>
      <w:r w:rsidR="002D460E" w:rsidRPr="002D460E">
        <w:t xml:space="preserve"> </w:t>
      </w:r>
      <w:r w:rsidR="002D460E" w:rsidRPr="002D460E">
        <w:t>있다</w:t>
      </w:r>
      <w:r w:rsidR="002D460E" w:rsidRPr="002D460E">
        <w:t>.</w:t>
      </w:r>
      <w:r w:rsidR="002D460E">
        <w:rPr>
          <w:rFonts w:hint="eastAsia"/>
        </w:rPr>
        <w:t xml:space="preserve"> </w:t>
      </w:r>
      <w:r w:rsidR="002D460E" w:rsidRPr="002D460E">
        <w:t>이</w:t>
      </w:r>
      <w:r w:rsidR="002D460E">
        <w:rPr>
          <w:rFonts w:hint="eastAsia"/>
        </w:rPr>
        <w:t xml:space="preserve"> </w:t>
      </w:r>
      <w:r w:rsidR="002D460E">
        <w:rPr>
          <w:rFonts w:hint="eastAsia"/>
        </w:rPr>
        <w:t>수들</w:t>
      </w:r>
      <w:r w:rsidR="002D460E" w:rsidRPr="002D460E">
        <w:t>은</w:t>
      </w:r>
      <w:r w:rsidR="002D460E" w:rsidRPr="002D460E">
        <w:t xml:space="preserve"> </w:t>
      </w:r>
      <w:r w:rsidR="002D460E" w:rsidRPr="002D460E">
        <w:t>각각</w:t>
      </w:r>
      <w:r w:rsidR="002D460E" w:rsidRPr="002D460E">
        <w:t xml:space="preserve"> </w:t>
      </w:r>
      <w:r w:rsidR="002D460E" w:rsidRPr="002D460E">
        <w:t>입력과</w:t>
      </w:r>
      <w:r w:rsidR="002D460E" w:rsidRPr="002D460E">
        <w:t xml:space="preserve"> </w:t>
      </w:r>
      <w:r w:rsidR="002D460E" w:rsidRPr="002D460E">
        <w:t>지연된</w:t>
      </w:r>
      <w:r w:rsidR="002D460E" w:rsidRPr="002D460E">
        <w:t xml:space="preserve"> </w:t>
      </w:r>
      <w:r w:rsidR="002D460E" w:rsidRPr="002D460E">
        <w:t>신호에</w:t>
      </w:r>
      <w:r w:rsidR="002D460E" w:rsidRPr="002D460E">
        <w:t xml:space="preserve"> </w:t>
      </w:r>
      <w:r w:rsidR="002D460E" w:rsidRPr="002D460E">
        <w:t>곱해지는</w:t>
      </w:r>
      <w:r w:rsidR="002D460E" w:rsidRPr="002D460E">
        <w:t xml:space="preserve"> </w:t>
      </w:r>
      <w:r w:rsidR="002D460E" w:rsidRPr="002D460E">
        <w:t>계수이며</w:t>
      </w:r>
      <w:r w:rsidR="002D460E" w:rsidRPr="002D460E">
        <w:t xml:space="preserve">, </w:t>
      </w:r>
      <w:r w:rsidR="002D460E" w:rsidRPr="002D460E">
        <w:t>필터의</w:t>
      </w:r>
      <w:r w:rsidR="002D460E" w:rsidRPr="002D460E">
        <w:t xml:space="preserve"> </w:t>
      </w:r>
      <w:r w:rsidR="002D460E" w:rsidRPr="002D460E">
        <w:t>특성을</w:t>
      </w:r>
      <w:r w:rsidR="002D460E" w:rsidRPr="002D460E">
        <w:t xml:space="preserve"> </w:t>
      </w:r>
      <w:r w:rsidR="002D460E" w:rsidRPr="002D460E">
        <w:t>정의한다</w:t>
      </w:r>
      <w:r w:rsidR="002D460E" w:rsidRPr="002D460E">
        <w:t>.</w:t>
      </w:r>
      <w:r>
        <w:rPr>
          <w:rFonts w:hint="eastAsia"/>
        </w:rPr>
        <w:t xml:space="preserve"> </w:t>
      </w:r>
      <w:r>
        <w:rPr>
          <w:rFonts w:hint="eastAsia"/>
        </w:rPr>
        <w:t>그리고</w:t>
      </w:r>
      <w:r>
        <w:rPr>
          <w:rFonts w:hint="eastAsia"/>
        </w:rPr>
        <w:t xml:space="preserve"> </w:t>
      </w:r>
      <w:r w:rsidRPr="00EC5970">
        <w:t>각</w:t>
      </w:r>
      <w:r w:rsidRPr="00EC5970">
        <w:t xml:space="preserve"> </w:t>
      </w:r>
      <w:r w:rsidRPr="00EC5970">
        <w:t>덧셈</w:t>
      </w:r>
      <w:r w:rsidRPr="00EC5970">
        <w:t xml:space="preserve"> </w:t>
      </w:r>
      <w:r w:rsidRPr="00EC5970">
        <w:t>결과</w:t>
      </w:r>
      <w:r w:rsidRPr="00EC5970">
        <w:t>(add0, add1, d2)</w:t>
      </w:r>
      <w:r w:rsidRPr="00EC5970">
        <w:t>에</w:t>
      </w:r>
      <w:r w:rsidRPr="00EC5970">
        <w:t xml:space="preserve"> </w:t>
      </w:r>
      <w:r w:rsidRPr="00EC5970">
        <w:t>대해</w:t>
      </w:r>
      <w:r w:rsidRPr="00EC5970">
        <w:t xml:space="preserve"> </w:t>
      </w:r>
      <w:r w:rsidRPr="00EC5970">
        <w:t>계수</w:t>
      </w:r>
      <w:r w:rsidRPr="00EC5970">
        <w:t xml:space="preserve"> COEFF0, COEFF1, COEFF2</w:t>
      </w:r>
      <w:r w:rsidRPr="00EC5970">
        <w:t>를</w:t>
      </w:r>
      <w:r w:rsidRPr="00EC5970">
        <w:t xml:space="preserve"> </w:t>
      </w:r>
      <w:r w:rsidRPr="00EC5970">
        <w:t>각각</w:t>
      </w:r>
      <w:r w:rsidRPr="00EC5970">
        <w:t xml:space="preserve"> </w:t>
      </w:r>
      <w:r w:rsidRPr="00EC5970">
        <w:t>곱한다</w:t>
      </w:r>
      <w:r w:rsidRPr="00EC5970">
        <w:t>.</w:t>
      </w:r>
      <w:r w:rsidR="0053224C">
        <w:rPr>
          <w:rFonts w:hint="eastAsia"/>
        </w:rPr>
        <w:t xml:space="preserve"> </w:t>
      </w:r>
      <w:proofErr w:type="gramStart"/>
      <w:r w:rsidRPr="00EC5970">
        <w:t>곱셈</w:t>
      </w:r>
      <w:proofErr w:type="gramEnd"/>
      <w:r w:rsidRPr="00EC5970">
        <w:t xml:space="preserve"> </w:t>
      </w:r>
      <w:r w:rsidRPr="00EC5970">
        <w:t>결과는</w:t>
      </w:r>
      <w:r w:rsidRPr="00EC5970">
        <w:t xml:space="preserve"> mul0, mul1, mul2</w:t>
      </w:r>
      <w:r w:rsidRPr="00EC5970">
        <w:t>로</w:t>
      </w:r>
      <w:r w:rsidRPr="00EC5970">
        <w:t xml:space="preserve"> </w:t>
      </w:r>
      <w:r w:rsidRPr="00EC5970">
        <w:t>저장된다</w:t>
      </w:r>
      <w:r w:rsidRPr="00EC5970">
        <w:t>.</w:t>
      </w:r>
    </w:p>
    <w:p w14:paraId="417DAC24" w14:textId="7D6B01A0" w:rsidR="00FB4261" w:rsidRDefault="0053224C" w:rsidP="0053224C">
      <w:pPr>
        <w:rPr>
          <w:rFonts w:hint="eastAsia"/>
        </w:rPr>
      </w:pPr>
      <w:proofErr w:type="gramStart"/>
      <w:r>
        <w:rPr>
          <w:rFonts w:hint="eastAsia"/>
        </w:rPr>
        <w:t>최종적으로</w:t>
      </w:r>
      <w:r>
        <w:rPr>
          <w:rFonts w:hint="eastAsia"/>
        </w:rPr>
        <w:t xml:space="preserve">, </w:t>
      </w:r>
      <w:r w:rsidRPr="0053224C">
        <w:t xml:space="preserve"> mul</w:t>
      </w:r>
      <w:proofErr w:type="gramEnd"/>
      <w:r w:rsidRPr="0053224C">
        <w:t>0 + mul1</w:t>
      </w:r>
      <w:r w:rsidRPr="0053224C">
        <w:t>을</w:t>
      </w:r>
      <w:r w:rsidRPr="0053224C">
        <w:t xml:space="preserve"> </w:t>
      </w:r>
      <w:r w:rsidRPr="0053224C">
        <w:t>먼저</w:t>
      </w:r>
      <w:r w:rsidRPr="0053224C">
        <w:t xml:space="preserve"> </w:t>
      </w:r>
      <w:r w:rsidRPr="0053224C">
        <w:t>더해</w:t>
      </w:r>
      <w:r w:rsidRPr="0053224C">
        <w:t xml:space="preserve"> </w:t>
      </w:r>
      <w:r w:rsidRPr="0053224C">
        <w:t>중간</w:t>
      </w:r>
      <w:r w:rsidRPr="0053224C">
        <w:t xml:space="preserve"> </w:t>
      </w:r>
      <w:r w:rsidRPr="0053224C">
        <w:t>합</w:t>
      </w:r>
      <w:r w:rsidRPr="0053224C">
        <w:t xml:space="preserve"> </w:t>
      </w:r>
      <w:proofErr w:type="spellStart"/>
      <w:r w:rsidRPr="0053224C">
        <w:t>sum_add</w:t>
      </w:r>
      <w:proofErr w:type="spellEnd"/>
      <w:r w:rsidRPr="0053224C">
        <w:t>를</w:t>
      </w:r>
      <w:r w:rsidRPr="0053224C">
        <w:t xml:space="preserve"> </w:t>
      </w:r>
      <w:r w:rsidRPr="0053224C">
        <w:t>계산하고</w:t>
      </w:r>
      <w:r w:rsidRPr="0053224C">
        <w:t>,</w:t>
      </w:r>
      <w:r>
        <w:rPr>
          <w:rFonts w:hint="eastAsia"/>
        </w:rPr>
        <w:t xml:space="preserve"> </w:t>
      </w:r>
      <w:r w:rsidRPr="0053224C">
        <w:t>여기에</w:t>
      </w:r>
      <w:r w:rsidRPr="0053224C">
        <w:t xml:space="preserve"> mul2</w:t>
      </w:r>
      <w:r w:rsidRPr="0053224C">
        <w:t>를</w:t>
      </w:r>
      <w:r w:rsidRPr="0053224C">
        <w:t xml:space="preserve"> </w:t>
      </w:r>
      <w:r w:rsidRPr="0053224C">
        <w:t>더해</w:t>
      </w:r>
      <w:r w:rsidRPr="0053224C">
        <w:t xml:space="preserve"> </w:t>
      </w:r>
      <w:r w:rsidRPr="0053224C">
        <w:t>최종</w:t>
      </w:r>
      <w:r w:rsidRPr="0053224C">
        <w:t xml:space="preserve"> </w:t>
      </w:r>
      <w:r w:rsidRPr="0053224C">
        <w:t>출력</w:t>
      </w:r>
      <w:r w:rsidRPr="0053224C">
        <w:t xml:space="preserve"> </w:t>
      </w:r>
      <w:proofErr w:type="spellStart"/>
      <w:r w:rsidRPr="0053224C">
        <w:t>dout</w:t>
      </w:r>
      <w:proofErr w:type="spellEnd"/>
      <w:r w:rsidRPr="0053224C">
        <w:t>을</w:t>
      </w:r>
      <w:r w:rsidRPr="0053224C">
        <w:t xml:space="preserve"> </w:t>
      </w:r>
      <w:r w:rsidRPr="0053224C">
        <w:t>생성한다</w:t>
      </w:r>
      <w:r w:rsidRPr="0053224C">
        <w:t>.</w:t>
      </w:r>
    </w:p>
    <w:p w14:paraId="2B95F319" w14:textId="77777777" w:rsidR="00FB4261" w:rsidRDefault="00FB4261" w:rsidP="00534BBF"/>
    <w:p w14:paraId="10DB25FA" w14:textId="77777777" w:rsidR="00DB7D35" w:rsidRDefault="00DB7D35" w:rsidP="00534BBF"/>
    <w:p w14:paraId="5D3E20BA" w14:textId="77777777" w:rsidR="000A6964" w:rsidRDefault="000A6964" w:rsidP="00534BBF"/>
    <w:p w14:paraId="7865DB92" w14:textId="77777777" w:rsidR="000A6964" w:rsidRDefault="000A6964" w:rsidP="00534BBF">
      <w:pPr>
        <w:rPr>
          <w:rFonts w:hint="eastAsia"/>
        </w:rPr>
      </w:pPr>
    </w:p>
    <w:p w14:paraId="450DDDCA" w14:textId="77777777" w:rsidR="00FB4261" w:rsidRDefault="00FB4261" w:rsidP="00FB4261">
      <w:r>
        <w:rPr>
          <w:b/>
          <w:sz w:val="24"/>
        </w:rPr>
        <w:t xml:space="preserve">Synthesis Report </w:t>
      </w:r>
    </w:p>
    <w:p w14:paraId="20BC347A" w14:textId="68C49A24" w:rsidR="00FB4261" w:rsidRDefault="00FB4261" w:rsidP="00534BBF">
      <w:r>
        <w:rPr>
          <w:noProof/>
        </w:rPr>
        <w:drawing>
          <wp:inline distT="0" distB="0" distL="0" distR="0" wp14:anchorId="7BDF9ABC" wp14:editId="545B6641">
            <wp:extent cx="5345232" cy="2266950"/>
            <wp:effectExtent l="0" t="0" r="8255" b="0"/>
            <wp:docPr id="1909118672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7699" cy="2272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7F7F8" w14:textId="3528560B" w:rsidR="00FB4261" w:rsidRDefault="00FB4261" w:rsidP="00534BBF">
      <w:r>
        <w:rPr>
          <w:noProof/>
        </w:rPr>
        <w:drawing>
          <wp:inline distT="0" distB="0" distL="0" distR="0" wp14:anchorId="70D3496F" wp14:editId="256CA750">
            <wp:extent cx="5086350" cy="2657904"/>
            <wp:effectExtent l="0" t="0" r="0" b="9525"/>
            <wp:docPr id="1395187191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0460" cy="2665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F63FC" w14:textId="5F2AA0E1" w:rsidR="00FB4261" w:rsidRDefault="00FB4261" w:rsidP="00534BBF">
      <w:r>
        <w:rPr>
          <w:noProof/>
        </w:rPr>
        <w:lastRenderedPageBreak/>
        <w:drawing>
          <wp:inline distT="0" distB="0" distL="0" distR="0" wp14:anchorId="7E757F7A" wp14:editId="0B6E5A30">
            <wp:extent cx="6400800" cy="1724025"/>
            <wp:effectExtent l="0" t="0" r="0" b="9525"/>
            <wp:docPr id="698163441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890FF" w14:textId="13D0AA8A" w:rsidR="00FB4261" w:rsidRDefault="00FB4261" w:rsidP="00534BBF">
      <w:r>
        <w:rPr>
          <w:noProof/>
        </w:rPr>
        <w:drawing>
          <wp:inline distT="0" distB="0" distL="0" distR="0" wp14:anchorId="50CAC350" wp14:editId="359760EE">
            <wp:extent cx="6391275" cy="3000375"/>
            <wp:effectExtent l="0" t="0" r="9525" b="9525"/>
            <wp:docPr id="1474656885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6034E" w14:textId="77777777" w:rsidR="00FB4261" w:rsidRDefault="00FB4261" w:rsidP="00534BBF"/>
    <w:p w14:paraId="0FE0DF63" w14:textId="77777777" w:rsidR="00FB4261" w:rsidRDefault="00FB4261" w:rsidP="00534BBF"/>
    <w:p w14:paraId="690B0CAF" w14:textId="77777777" w:rsidR="00FB4261" w:rsidRDefault="00FB4261" w:rsidP="00534BBF"/>
    <w:p w14:paraId="5E801AF3" w14:textId="77777777" w:rsidR="00FB4261" w:rsidRDefault="00FB4261" w:rsidP="00534BBF"/>
    <w:p w14:paraId="79455E03" w14:textId="77777777" w:rsidR="00FB4261" w:rsidRDefault="00FB4261" w:rsidP="00534BBF"/>
    <w:p w14:paraId="7F4E13F4" w14:textId="77777777" w:rsidR="00FB4261" w:rsidRDefault="00FB4261" w:rsidP="00534BBF"/>
    <w:p w14:paraId="1C07F50C" w14:textId="77777777" w:rsidR="00FB4261" w:rsidRDefault="00FB4261" w:rsidP="00534BBF"/>
    <w:p w14:paraId="4559CD2C" w14:textId="77777777" w:rsidR="00FB4261" w:rsidRDefault="00FB4261" w:rsidP="00534BBF"/>
    <w:p w14:paraId="1D05DEA0" w14:textId="77777777" w:rsidR="000B2B56" w:rsidRDefault="000B2B56" w:rsidP="00534BBF"/>
    <w:p w14:paraId="2DE49BBC" w14:textId="77777777" w:rsidR="000B2B56" w:rsidRDefault="000B2B56" w:rsidP="00534BBF"/>
    <w:p w14:paraId="003D9A42" w14:textId="77777777" w:rsidR="000B2B56" w:rsidRDefault="000B2B56" w:rsidP="00534BBF"/>
    <w:p w14:paraId="5D6B3D36" w14:textId="77777777" w:rsidR="000B2B56" w:rsidRDefault="000B2B56" w:rsidP="00534BBF"/>
    <w:p w14:paraId="15D2CB25" w14:textId="77777777" w:rsidR="000B2B56" w:rsidRDefault="000B2B56" w:rsidP="00534BBF"/>
    <w:p w14:paraId="5E28693F" w14:textId="77777777" w:rsidR="000B2B56" w:rsidRDefault="000B2B56" w:rsidP="00534BBF"/>
    <w:p w14:paraId="5F6B16FA" w14:textId="77777777" w:rsidR="000B2B56" w:rsidRDefault="000B2B56" w:rsidP="00534BBF"/>
    <w:p w14:paraId="5ADE6133" w14:textId="77777777" w:rsidR="000B2B56" w:rsidRDefault="000B2B56" w:rsidP="00534BBF"/>
    <w:p w14:paraId="645D7574" w14:textId="77777777" w:rsidR="000B2B56" w:rsidRDefault="000B2B56" w:rsidP="00534BBF"/>
    <w:p w14:paraId="0B4428C1" w14:textId="77777777" w:rsidR="000B2B56" w:rsidRDefault="000B2B56" w:rsidP="00534BBF"/>
    <w:p w14:paraId="28A2A0A2" w14:textId="77777777" w:rsidR="000B2B56" w:rsidRDefault="000B2B56" w:rsidP="00534BBF"/>
    <w:p w14:paraId="4FB574AF" w14:textId="77777777" w:rsidR="000B2B56" w:rsidRDefault="000B2B56" w:rsidP="00534BBF">
      <w:pPr>
        <w:rPr>
          <w:rFonts w:hint="eastAsia"/>
        </w:rPr>
      </w:pPr>
    </w:p>
    <w:p w14:paraId="36F7E94B" w14:textId="77777777" w:rsidR="00FB4261" w:rsidRPr="00791958" w:rsidRDefault="00FB4261" w:rsidP="00FB4261">
      <w:r>
        <w:rPr>
          <w:rFonts w:hint="eastAsia"/>
          <w:b/>
          <w:sz w:val="24"/>
        </w:rPr>
        <w:lastRenderedPageBreak/>
        <w:t>T</w:t>
      </w:r>
      <w:r>
        <w:rPr>
          <w:b/>
          <w:sz w:val="24"/>
        </w:rPr>
        <w:t>est Bench Code</w:t>
      </w:r>
    </w:p>
    <w:p w14:paraId="04149267" w14:textId="6481D404" w:rsidR="00FB4261" w:rsidRDefault="00FB4261" w:rsidP="00534BBF">
      <w:r>
        <w:rPr>
          <w:noProof/>
        </w:rPr>
        <w:drawing>
          <wp:inline distT="0" distB="0" distL="0" distR="0" wp14:anchorId="3860F01E" wp14:editId="037617F5">
            <wp:extent cx="4238625" cy="7534275"/>
            <wp:effectExtent l="0" t="0" r="9525" b="9525"/>
            <wp:docPr id="1899138905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753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1F76F" w14:textId="75B37097" w:rsidR="00FB4261" w:rsidRDefault="00791BAB" w:rsidP="00534BBF">
      <w:pPr>
        <w:rPr>
          <w:rFonts w:hint="eastAsia"/>
        </w:rPr>
      </w:pPr>
      <w:r w:rsidRPr="006B3C06">
        <w:rPr>
          <w:rFonts w:hint="eastAsia"/>
          <w:highlight w:val="yellow"/>
        </w:rPr>
        <w:t>[</w:t>
      </w:r>
      <w:r>
        <w:rPr>
          <w:rFonts w:hint="eastAsia"/>
          <w:highlight w:val="yellow"/>
        </w:rPr>
        <w:t>testbench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</w:rPr>
        <w:t>code</w:t>
      </w:r>
      <w:r w:rsidRPr="006B3C06">
        <w:rPr>
          <w:rFonts w:hint="eastAsia"/>
          <w:highlight w:val="yellow"/>
        </w:rPr>
        <w:t>]</w:t>
      </w:r>
    </w:p>
    <w:p w14:paraId="02851AAB" w14:textId="77777777" w:rsidR="00CB1684" w:rsidRDefault="00CB1684" w:rsidP="00CB1684">
      <w:r w:rsidRPr="00CB1684">
        <w:t xml:space="preserve"> </w:t>
      </w:r>
      <w:r>
        <w:rPr>
          <w:rFonts w:hint="eastAsia"/>
        </w:rPr>
        <w:t>작성된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테스트벤치는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</w:p>
    <w:p w14:paraId="7FE91D31" w14:textId="390E8140" w:rsidR="00CB1684" w:rsidRPr="00CB1684" w:rsidRDefault="00CB1684" w:rsidP="00CB1684">
      <w:pPr>
        <w:ind w:firstLineChars="100" w:firstLine="200"/>
        <w:rPr>
          <w:rFonts w:hint="eastAsia"/>
        </w:rPr>
      </w:pPr>
      <w:r>
        <w:rPr>
          <w:rFonts w:hint="eastAsia"/>
        </w:rPr>
        <w:lastRenderedPageBreak/>
        <w:t>먼저</w:t>
      </w:r>
      <w:r>
        <w:rPr>
          <w:rFonts w:hint="eastAsia"/>
        </w:rPr>
        <w:t xml:space="preserve">, </w:t>
      </w:r>
      <w:proofErr w:type="spellStart"/>
      <w:r w:rsidRPr="00CB1684">
        <w:t>클록</w:t>
      </w:r>
      <w:proofErr w:type="spellEnd"/>
      <w:r w:rsidRPr="00CB1684">
        <w:t xml:space="preserve"> </w:t>
      </w:r>
      <w:r w:rsidRPr="00CB1684">
        <w:t>신호</w:t>
      </w:r>
      <w:r>
        <w:rPr>
          <w:rFonts w:hint="eastAsia"/>
        </w:rPr>
        <w:t>는</w:t>
      </w:r>
      <w:r w:rsidRPr="00CB1684">
        <w:t xml:space="preserve"> 10ns </w:t>
      </w:r>
      <w:r w:rsidRPr="00CB1684">
        <w:t>주기로</w:t>
      </w:r>
      <w:r w:rsidRPr="00CB1684">
        <w:t xml:space="preserve"> </w:t>
      </w:r>
      <w:proofErr w:type="spellStart"/>
      <w:r w:rsidRPr="00CB1684">
        <w:t>토글</w:t>
      </w:r>
      <w:r>
        <w:rPr>
          <w:rFonts w:hint="eastAsia"/>
        </w:rPr>
        <w:t>되며</w:t>
      </w:r>
      <w:proofErr w:type="spellEnd"/>
      <w:r w:rsidRPr="00CB1684">
        <w:t xml:space="preserve"> active-low </w:t>
      </w:r>
      <w:r w:rsidRPr="00CB1684">
        <w:t>리셋</w:t>
      </w:r>
      <w:r w:rsidRPr="00CB1684">
        <w:t xml:space="preserve"> </w:t>
      </w:r>
      <w:r w:rsidRPr="00CB1684">
        <w:t>신호</w:t>
      </w:r>
      <w:r>
        <w:rPr>
          <w:rFonts w:hint="eastAsia"/>
        </w:rPr>
        <w:t xml:space="preserve"> </w:t>
      </w:r>
      <w:r>
        <w:rPr>
          <w:rFonts w:hint="eastAsia"/>
        </w:rPr>
        <w:t>사용</w:t>
      </w:r>
      <w:r>
        <w:rPr>
          <w:rFonts w:hint="eastAsia"/>
        </w:rPr>
        <w:t>,</w:t>
      </w:r>
      <w:r w:rsidRPr="00CB1684">
        <w:t xml:space="preserve"> </w:t>
      </w:r>
      <w:r w:rsidRPr="00CB1684">
        <w:t>시뮬레이션</w:t>
      </w:r>
      <w:r w:rsidRPr="00CB1684">
        <w:t xml:space="preserve"> </w:t>
      </w:r>
      <w:r w:rsidRPr="00CB1684">
        <w:t>초기에</w:t>
      </w:r>
      <w:r w:rsidRPr="00CB1684">
        <w:t xml:space="preserve"> 7ns </w:t>
      </w:r>
      <w:r w:rsidRPr="00CB1684">
        <w:t>동안</w:t>
      </w:r>
      <w:r w:rsidRPr="00CB1684">
        <w:t xml:space="preserve"> 0</w:t>
      </w:r>
      <w:r w:rsidRPr="00CB1684">
        <w:t>으로</w:t>
      </w:r>
      <w:r w:rsidRPr="00CB1684">
        <w:t xml:space="preserve"> </w:t>
      </w:r>
      <w:r w:rsidRPr="00CB1684">
        <w:t>유지되며</w:t>
      </w:r>
      <w:r w:rsidRPr="00CB1684">
        <w:t xml:space="preserve"> </w:t>
      </w:r>
      <w:r w:rsidRPr="00CB1684">
        <w:t>이후</w:t>
      </w:r>
      <w:r w:rsidRPr="00CB1684">
        <w:t xml:space="preserve"> 1</w:t>
      </w:r>
      <w:r w:rsidRPr="00CB1684">
        <w:t>로</w:t>
      </w:r>
      <w:r w:rsidRPr="00CB1684">
        <w:t xml:space="preserve"> </w:t>
      </w:r>
      <w:r w:rsidRPr="00CB1684">
        <w:t>복</w:t>
      </w:r>
      <w:r>
        <w:rPr>
          <w:rFonts w:hint="eastAsia"/>
        </w:rPr>
        <w:t>귀한다</w:t>
      </w:r>
      <w:r w:rsidRPr="00CB1684">
        <w:t xml:space="preserve">.  </w:t>
      </w:r>
      <w:r w:rsidRPr="00CB1684">
        <w:t>D</w:t>
      </w:r>
      <w:r w:rsidRPr="00CB1684">
        <w:t>in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 w:rsidRPr="00CB1684">
        <w:t>부호</w:t>
      </w:r>
      <w:r w:rsidRPr="00CB1684">
        <w:t xml:space="preserve"> </w:t>
      </w:r>
      <w:r w:rsidRPr="00CB1684">
        <w:t>있는</w:t>
      </w:r>
      <w:r w:rsidRPr="00CB1684">
        <w:t xml:space="preserve"> 4</w:t>
      </w:r>
      <w:r w:rsidRPr="00CB1684">
        <w:t>비트</w:t>
      </w:r>
      <w:r w:rsidRPr="00CB1684">
        <w:t xml:space="preserve"> </w:t>
      </w:r>
      <w:proofErr w:type="spellStart"/>
      <w:r w:rsidRPr="00CB1684">
        <w:t>입력값으로</w:t>
      </w:r>
      <w:proofErr w:type="spellEnd"/>
      <w:r w:rsidRPr="00CB1684">
        <w:t xml:space="preserve">, </w:t>
      </w:r>
      <w:r w:rsidRPr="00CB1684">
        <w:t>필터에</w:t>
      </w:r>
      <w:r w:rsidRPr="00CB1684">
        <w:t xml:space="preserve"> </w:t>
      </w:r>
      <w:r w:rsidRPr="00CB1684">
        <w:t>제공되는</w:t>
      </w:r>
      <w:r w:rsidRPr="00CB1684">
        <w:t xml:space="preserve"> </w:t>
      </w:r>
      <w:r w:rsidRPr="00CB1684">
        <w:t>시퀀스</w:t>
      </w:r>
      <w:r w:rsidRPr="00CB1684">
        <w:t xml:space="preserve"> </w:t>
      </w:r>
      <w:r w:rsidRPr="00CB1684">
        <w:t>데이터를</w:t>
      </w:r>
      <w:r w:rsidRPr="00CB1684">
        <w:t xml:space="preserve"> </w:t>
      </w:r>
      <w:r w:rsidRPr="00CB1684">
        <w:t>나타</w:t>
      </w:r>
      <w:r>
        <w:rPr>
          <w:rFonts w:hint="eastAsia"/>
        </w:rPr>
        <w:t>낸다</w:t>
      </w:r>
      <w:r>
        <w:rPr>
          <w:rFonts w:hint="eastAsia"/>
        </w:rPr>
        <w:t xml:space="preserve">. </w:t>
      </w:r>
      <w:proofErr w:type="spellStart"/>
      <w:r w:rsidRPr="00CB1684">
        <w:t>D</w:t>
      </w:r>
      <w:r w:rsidRPr="00CB1684">
        <w:t>out</w:t>
      </w:r>
      <w:proofErr w:type="spellEnd"/>
      <w:r>
        <w:rPr>
          <w:rFonts w:hint="eastAsia"/>
        </w:rPr>
        <w:t>은</w:t>
      </w:r>
      <w:r>
        <w:rPr>
          <w:rFonts w:hint="eastAsia"/>
        </w:rPr>
        <w:t xml:space="preserve"> </w:t>
      </w:r>
      <w:proofErr w:type="gramStart"/>
      <w:r w:rsidRPr="00CB1684">
        <w:t xml:space="preserve">FIR </w:t>
      </w:r>
      <w:r w:rsidR="00955EEB">
        <w:rPr>
          <w:rFonts w:hint="eastAsia"/>
        </w:rPr>
        <w:t xml:space="preserve"> </w:t>
      </w:r>
      <w:r w:rsidRPr="00CB1684">
        <w:t>필터</w:t>
      </w:r>
      <w:proofErr w:type="gramEnd"/>
      <w:r w:rsidRPr="00CB1684">
        <w:t xml:space="preserve"> </w:t>
      </w:r>
      <w:r w:rsidRPr="00CB1684">
        <w:t>출력</w:t>
      </w:r>
      <w:r>
        <w:rPr>
          <w:rFonts w:hint="eastAsia"/>
        </w:rPr>
        <w:t>으로</w:t>
      </w:r>
      <w:r w:rsidRPr="00CB1684">
        <w:t xml:space="preserve"> </w:t>
      </w:r>
      <w:proofErr w:type="spellStart"/>
      <w:r w:rsidRPr="00CB1684">
        <w:t>서브모듈</w:t>
      </w:r>
      <w:proofErr w:type="spellEnd"/>
      <w:r w:rsidRPr="00CB1684">
        <w:t xml:space="preserve"> </w:t>
      </w:r>
      <w:proofErr w:type="spellStart"/>
      <w:r w:rsidRPr="00CB1684">
        <w:t>fir_filter</w:t>
      </w:r>
      <w:proofErr w:type="spellEnd"/>
      <w:r w:rsidRPr="00CB1684">
        <w:t>와</w:t>
      </w:r>
      <w:r w:rsidRPr="00CB1684">
        <w:t xml:space="preserve"> </w:t>
      </w:r>
      <w:r w:rsidRPr="00CB1684">
        <w:t>연결</w:t>
      </w:r>
      <w:r>
        <w:rPr>
          <w:rFonts w:hint="eastAsia"/>
        </w:rPr>
        <w:t>된다</w:t>
      </w:r>
      <w:r>
        <w:rPr>
          <w:rFonts w:hint="eastAsia"/>
        </w:rPr>
        <w:t xml:space="preserve">. </w:t>
      </w:r>
      <w:proofErr w:type="gramStart"/>
      <w:r>
        <w:rPr>
          <w:rFonts w:hint="eastAsia"/>
        </w:rPr>
        <w:t>마지막으로</w:t>
      </w:r>
      <w:r>
        <w:rPr>
          <w:rFonts w:hint="eastAsia"/>
        </w:rPr>
        <w:t xml:space="preserve"> </w:t>
      </w:r>
      <w:r w:rsidRPr="00CB1684">
        <w:t xml:space="preserve"> </w:t>
      </w:r>
      <w:proofErr w:type="spellStart"/>
      <w:r w:rsidRPr="00CB1684">
        <w:t>i</w:t>
      </w:r>
      <w:proofErr w:type="spellEnd"/>
      <w:proofErr w:type="gramEnd"/>
      <w:r>
        <w:rPr>
          <w:rFonts w:hint="eastAsia"/>
        </w:rPr>
        <w:t>는</w:t>
      </w:r>
      <w:r w:rsidRPr="00CB1684">
        <w:t xml:space="preserve"> </w:t>
      </w:r>
      <w:r>
        <w:rPr>
          <w:rFonts w:hint="eastAsia"/>
        </w:rPr>
        <w:t>카운터</w:t>
      </w:r>
      <w:r>
        <w:rPr>
          <w:rFonts w:hint="eastAsia"/>
        </w:rPr>
        <w:t xml:space="preserve"> </w:t>
      </w:r>
      <w:r w:rsidRPr="00CB1684">
        <w:t>변수로</w:t>
      </w:r>
      <w:r w:rsidRPr="00CB1684">
        <w:t xml:space="preserve"> </w:t>
      </w:r>
      <w:r w:rsidRPr="00CB1684">
        <w:t>입력</w:t>
      </w:r>
      <w:r w:rsidRPr="00CB1684">
        <w:t xml:space="preserve"> </w:t>
      </w:r>
      <w:r w:rsidRPr="00CB1684">
        <w:t>패턴</w:t>
      </w:r>
      <w:r w:rsidRPr="00CB1684">
        <w:t xml:space="preserve"> </w:t>
      </w:r>
      <w:r w:rsidRPr="00CB1684">
        <w:t>생성에</w:t>
      </w:r>
      <w:r w:rsidRPr="00CB1684">
        <w:t xml:space="preserve"> </w:t>
      </w:r>
      <w:r w:rsidRPr="00CB1684">
        <w:t>사용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40A17D9F" w14:textId="3C4DAD79" w:rsidR="00FB4261" w:rsidRDefault="002D30C6" w:rsidP="00955EEB">
      <w:pPr>
        <w:ind w:firstLineChars="100" w:firstLine="200"/>
      </w:pPr>
      <w:r>
        <w:rPr>
          <w:rFonts w:hint="eastAsia"/>
        </w:rPr>
        <w:t>그리고</w:t>
      </w:r>
      <w:r>
        <w:rPr>
          <w:rFonts w:hint="eastAsia"/>
        </w:rPr>
        <w:t xml:space="preserve"> </w:t>
      </w:r>
      <w:r w:rsidRPr="002D30C6">
        <w:t xml:space="preserve">FIR </w:t>
      </w:r>
      <w:r w:rsidRPr="002D30C6">
        <w:t>필터</w:t>
      </w:r>
      <w:r w:rsidRPr="002D30C6">
        <w:t xml:space="preserve"> </w:t>
      </w:r>
      <w:r w:rsidRPr="002D30C6">
        <w:t>모듈</w:t>
      </w:r>
      <w:r w:rsidRPr="002D30C6">
        <w:t>(</w:t>
      </w:r>
      <w:proofErr w:type="spellStart"/>
      <w:r w:rsidRPr="002D30C6">
        <w:t>fir_filter</w:t>
      </w:r>
      <w:proofErr w:type="spellEnd"/>
      <w:r w:rsidRPr="002D30C6">
        <w:t>)</w:t>
      </w:r>
      <w:r w:rsidRPr="002D30C6">
        <w:t>을</w:t>
      </w:r>
      <w:r w:rsidRPr="002D30C6">
        <w:t xml:space="preserve"> </w:t>
      </w:r>
      <w:proofErr w:type="spellStart"/>
      <w:r w:rsidRPr="002D30C6">
        <w:t>uut</w:t>
      </w:r>
      <w:proofErr w:type="spellEnd"/>
      <w:r w:rsidRPr="002D30C6">
        <w:t>라는</w:t>
      </w:r>
      <w:r w:rsidRPr="002D30C6">
        <w:t xml:space="preserve"> </w:t>
      </w:r>
      <w:r w:rsidRPr="002D30C6">
        <w:t>이름으로</w:t>
      </w:r>
      <w:r w:rsidRPr="002D30C6">
        <w:t xml:space="preserve"> </w:t>
      </w:r>
      <w:r w:rsidRPr="002D30C6">
        <w:t>인스턴스화하고</w:t>
      </w:r>
      <w:r w:rsidRPr="002D30C6">
        <w:t xml:space="preserve">, </w:t>
      </w:r>
      <w:proofErr w:type="spellStart"/>
      <w:r w:rsidRPr="002D30C6">
        <w:t>테스트벤치</w:t>
      </w:r>
      <w:proofErr w:type="spellEnd"/>
      <w:r w:rsidRPr="002D30C6">
        <w:t xml:space="preserve"> </w:t>
      </w:r>
      <w:r w:rsidRPr="002D30C6">
        <w:t>내부의</w:t>
      </w:r>
      <w:r w:rsidRPr="002D30C6">
        <w:t xml:space="preserve"> </w:t>
      </w:r>
      <w:r w:rsidRPr="002D30C6">
        <w:t>신호들과</w:t>
      </w:r>
      <w:r w:rsidRPr="002D30C6">
        <w:t xml:space="preserve"> </w:t>
      </w:r>
      <w:r w:rsidRPr="002D30C6">
        <w:t>연결한다</w:t>
      </w:r>
      <w:r w:rsidRPr="002D30C6">
        <w:t>.</w:t>
      </w:r>
      <w:r w:rsidR="003C4574">
        <w:rPr>
          <w:rFonts w:hint="eastAsia"/>
        </w:rPr>
        <w:t xml:space="preserve"> </w:t>
      </w:r>
      <w:r w:rsidR="003C4574" w:rsidRPr="003C4574">
        <w:t>초기에는</w:t>
      </w:r>
      <w:r w:rsidR="003C4574" w:rsidRPr="003C4574">
        <w:t xml:space="preserve"> </w:t>
      </w:r>
      <w:proofErr w:type="spellStart"/>
      <w:r w:rsidR="003C4574" w:rsidRPr="003C4574">
        <w:t>rst_n</w:t>
      </w:r>
      <w:proofErr w:type="spellEnd"/>
      <w:r w:rsidR="003C4574" w:rsidRPr="003C4574">
        <w:t>을</w:t>
      </w:r>
      <w:r w:rsidR="003C4574" w:rsidRPr="003C4574">
        <w:t xml:space="preserve"> 0</w:t>
      </w:r>
      <w:r w:rsidR="003C4574" w:rsidRPr="003C4574">
        <w:t>으로</w:t>
      </w:r>
      <w:r w:rsidR="003C4574" w:rsidRPr="003C4574">
        <w:t xml:space="preserve"> </w:t>
      </w:r>
      <w:r w:rsidR="003C4574" w:rsidRPr="003C4574">
        <w:t>설정하고</w:t>
      </w:r>
      <w:r w:rsidR="003C4574" w:rsidRPr="003C4574">
        <w:t xml:space="preserve"> din</w:t>
      </w:r>
      <w:r w:rsidR="003C4574" w:rsidRPr="003C4574">
        <w:t>도</w:t>
      </w:r>
      <w:r w:rsidR="003C4574" w:rsidRPr="003C4574">
        <w:t xml:space="preserve"> 0</w:t>
      </w:r>
      <w:r w:rsidR="003C4574" w:rsidRPr="003C4574">
        <w:t>으로</w:t>
      </w:r>
      <w:r w:rsidR="003C4574" w:rsidRPr="003C4574">
        <w:t xml:space="preserve"> </w:t>
      </w:r>
      <w:r w:rsidR="003C4574" w:rsidRPr="003C4574">
        <w:t>초기화한</w:t>
      </w:r>
      <w:r w:rsidR="003C4574" w:rsidRPr="003C4574">
        <w:t xml:space="preserve"> </w:t>
      </w:r>
      <w:r w:rsidR="003C4574" w:rsidRPr="003C4574">
        <w:t>뒤</w:t>
      </w:r>
      <w:r w:rsidR="003C4574" w:rsidRPr="003C4574">
        <w:t xml:space="preserve">, 7ns </w:t>
      </w:r>
      <w:r w:rsidR="003C4574" w:rsidRPr="003C4574">
        <w:t>후</w:t>
      </w:r>
      <w:r w:rsidR="003C4574" w:rsidRPr="003C4574">
        <w:t xml:space="preserve"> </w:t>
      </w:r>
      <w:r w:rsidR="003C4574" w:rsidRPr="003C4574">
        <w:t>리셋을</w:t>
      </w:r>
      <w:r w:rsidR="003C4574" w:rsidRPr="003C4574">
        <w:t xml:space="preserve"> </w:t>
      </w:r>
      <w:r w:rsidR="003C4574" w:rsidRPr="003C4574">
        <w:t>해제한다</w:t>
      </w:r>
      <w:r w:rsidR="003C4574" w:rsidRPr="003C4574">
        <w:t xml:space="preserve">. </w:t>
      </w:r>
      <w:r w:rsidR="003C4574" w:rsidRPr="003C4574">
        <w:t>이후</w:t>
      </w:r>
      <w:r w:rsidR="003C4574" w:rsidRPr="003C4574">
        <w:t xml:space="preserve"> wait</w:t>
      </w:r>
      <w:r w:rsidR="003C4574" w:rsidRPr="003C4574">
        <w:t>문을</w:t>
      </w:r>
      <w:r w:rsidR="003C4574" w:rsidRPr="003C4574">
        <w:t xml:space="preserve"> </w:t>
      </w:r>
      <w:r w:rsidR="003C4574" w:rsidRPr="003C4574">
        <w:t>통해</w:t>
      </w:r>
      <w:r w:rsidR="003C4574" w:rsidRPr="003C4574">
        <w:t xml:space="preserve"> </w:t>
      </w:r>
      <w:r w:rsidR="003C4574" w:rsidRPr="003C4574">
        <w:t>리셋</w:t>
      </w:r>
      <w:r w:rsidR="003C4574" w:rsidRPr="003C4574">
        <w:t xml:space="preserve"> </w:t>
      </w:r>
      <w:r w:rsidR="003C4574" w:rsidRPr="003C4574">
        <w:t>해제를</w:t>
      </w:r>
      <w:r w:rsidR="003C4574" w:rsidRPr="003C4574">
        <w:t xml:space="preserve"> </w:t>
      </w:r>
      <w:r w:rsidR="003C4574" w:rsidRPr="003C4574">
        <w:t>확인하고</w:t>
      </w:r>
      <w:r w:rsidR="003C4574" w:rsidRPr="003C4574">
        <w:t xml:space="preserve"> </w:t>
      </w:r>
      <w:r w:rsidR="003C4574" w:rsidRPr="003C4574">
        <w:t>입력을</w:t>
      </w:r>
      <w:r w:rsidR="003C4574" w:rsidRPr="003C4574">
        <w:t xml:space="preserve"> </w:t>
      </w:r>
      <w:r w:rsidR="003C4574" w:rsidRPr="003C4574">
        <w:t>시작한다</w:t>
      </w:r>
      <w:r w:rsidR="003C4574" w:rsidRPr="003C4574">
        <w:t>.</w:t>
      </w:r>
    </w:p>
    <w:p w14:paraId="25B172AD" w14:textId="1DE7EC48" w:rsidR="00FB4261" w:rsidRDefault="00955EEB" w:rsidP="00534BBF">
      <w:proofErr w:type="spellStart"/>
      <w:r w:rsidRPr="00955EEB">
        <w:t>i</w:t>
      </w:r>
      <w:proofErr w:type="spellEnd"/>
      <w:r w:rsidRPr="00955EEB">
        <w:t xml:space="preserve"> = -7</w:t>
      </w:r>
      <w:r w:rsidRPr="00955EEB">
        <w:t>부터</w:t>
      </w:r>
      <w:r w:rsidRPr="00955EEB">
        <w:t xml:space="preserve"> 7</w:t>
      </w:r>
      <w:r w:rsidRPr="00955EEB">
        <w:t>까지</w:t>
      </w:r>
      <w:r w:rsidRPr="00955EEB">
        <w:t xml:space="preserve"> 1</w:t>
      </w:r>
      <w:r w:rsidRPr="00955EEB">
        <w:t>씩</w:t>
      </w:r>
      <w:r w:rsidRPr="00955EEB">
        <w:t xml:space="preserve"> </w:t>
      </w:r>
      <w:proofErr w:type="gramStart"/>
      <w:r w:rsidRPr="00955EEB">
        <w:t>증가</w:t>
      </w:r>
      <w:r>
        <w:rPr>
          <w:rFonts w:hint="eastAsia"/>
        </w:rPr>
        <w:t xml:space="preserve"> ,</w:t>
      </w:r>
      <w:proofErr w:type="spellStart"/>
      <w:r w:rsidRPr="00955EEB">
        <w:t>i</w:t>
      </w:r>
      <w:proofErr w:type="spellEnd"/>
      <w:proofErr w:type="gramEnd"/>
      <w:r w:rsidRPr="00955EEB">
        <w:t xml:space="preserve"> = 7</w:t>
      </w:r>
      <w:r w:rsidRPr="00955EEB">
        <w:t>부터</w:t>
      </w:r>
      <w:r w:rsidRPr="00955EEB">
        <w:t xml:space="preserve"> -7</w:t>
      </w:r>
      <w:r w:rsidRPr="00955EEB">
        <w:t>까지</w:t>
      </w:r>
      <w:r w:rsidRPr="00955EEB">
        <w:t xml:space="preserve"> 1</w:t>
      </w:r>
      <w:r w:rsidRPr="00955EEB">
        <w:t>씩</w:t>
      </w:r>
      <w:r w:rsidRPr="00955EEB">
        <w:t xml:space="preserve"> </w:t>
      </w:r>
      <w:r w:rsidRPr="00955EEB">
        <w:t>감소</w:t>
      </w:r>
      <w:r>
        <w:rPr>
          <w:rFonts w:hint="eastAsia"/>
        </w:rPr>
        <w:t xml:space="preserve">, </w:t>
      </w:r>
      <w:proofErr w:type="spellStart"/>
      <w:r w:rsidRPr="00955EEB">
        <w:t>i</w:t>
      </w:r>
      <w:proofErr w:type="spellEnd"/>
      <w:r w:rsidRPr="00955EEB">
        <w:t xml:space="preserve"> = -7</w:t>
      </w:r>
      <w:r w:rsidRPr="00955EEB">
        <w:t>부터</w:t>
      </w:r>
      <w:r w:rsidRPr="00955EEB">
        <w:t xml:space="preserve"> 7</w:t>
      </w:r>
      <w:r w:rsidRPr="00955EEB">
        <w:t>까지</w:t>
      </w:r>
      <w:r w:rsidRPr="00955EEB">
        <w:t xml:space="preserve"> </w:t>
      </w:r>
      <w:r w:rsidRPr="00955EEB">
        <w:t>증가</w:t>
      </w:r>
      <w:r>
        <w:rPr>
          <w:rFonts w:hint="eastAsia"/>
        </w:rPr>
        <w:t xml:space="preserve"> </w:t>
      </w:r>
      <w:r>
        <w:rPr>
          <w:rFonts w:hint="eastAsia"/>
        </w:rPr>
        <w:t>이렇게</w:t>
      </w:r>
      <w:r>
        <w:rPr>
          <w:rFonts w:hint="eastAsia"/>
        </w:rPr>
        <w:t xml:space="preserve"> 3</w:t>
      </w:r>
      <w:r>
        <w:rPr>
          <w:rFonts w:hint="eastAsia"/>
        </w:rPr>
        <w:t>가지</w:t>
      </w:r>
      <w:r>
        <w:rPr>
          <w:rFonts w:hint="eastAsia"/>
        </w:rPr>
        <w:t xml:space="preserve"> </w:t>
      </w:r>
      <w:r>
        <w:rPr>
          <w:rFonts w:hint="eastAsia"/>
        </w:rPr>
        <w:t>경우로</w:t>
      </w:r>
      <w:r>
        <w:rPr>
          <w:rFonts w:hint="eastAsia"/>
        </w:rPr>
        <w:t xml:space="preserve"> </w:t>
      </w:r>
      <w:proofErr w:type="spellStart"/>
      <w:r w:rsidRPr="00955EEB">
        <w:t>입력값을</w:t>
      </w:r>
      <w:proofErr w:type="spellEnd"/>
      <w:r w:rsidRPr="00955EEB">
        <w:t xml:space="preserve"> +</w:t>
      </w:r>
      <w:proofErr w:type="spellStart"/>
      <w:r w:rsidRPr="00955EEB">
        <w:t>i</w:t>
      </w:r>
      <w:proofErr w:type="spellEnd"/>
      <w:r w:rsidRPr="00955EEB">
        <w:t>, -</w:t>
      </w:r>
      <w:proofErr w:type="spellStart"/>
      <w:r w:rsidRPr="00955EEB">
        <w:t>i</w:t>
      </w:r>
      <w:proofErr w:type="spellEnd"/>
      <w:r w:rsidRPr="00955EEB">
        <w:t xml:space="preserve"> </w:t>
      </w:r>
      <w:r w:rsidRPr="00955EEB">
        <w:t>순으로</w:t>
      </w:r>
      <w:r w:rsidRPr="00955EEB">
        <w:t xml:space="preserve"> </w:t>
      </w:r>
      <w:r w:rsidRPr="00955EEB">
        <w:t>번갈아</w:t>
      </w:r>
      <w:r w:rsidRPr="00955EEB">
        <w:t xml:space="preserve"> </w:t>
      </w:r>
      <w:r w:rsidRPr="00955EEB">
        <w:t>제공하여</w:t>
      </w:r>
      <w:r w:rsidRPr="00955EEB">
        <w:t xml:space="preserve"> </w:t>
      </w:r>
      <w:r w:rsidRPr="00955EEB">
        <w:t>필터의</w:t>
      </w:r>
      <w:r w:rsidRPr="00955EEB">
        <w:t xml:space="preserve"> </w:t>
      </w:r>
      <w:r w:rsidRPr="00955EEB">
        <w:t>대칭성과</w:t>
      </w:r>
      <w:r w:rsidRPr="00955EEB">
        <w:t xml:space="preserve"> </w:t>
      </w:r>
      <w:r w:rsidRPr="00955EEB">
        <w:t>반응을</w:t>
      </w:r>
      <w:r w:rsidRPr="00955EEB">
        <w:t xml:space="preserve"> </w:t>
      </w:r>
      <w:r w:rsidRPr="00955EEB">
        <w:t>검증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4C9B1090" w14:textId="77777777" w:rsidR="00955EEB" w:rsidRDefault="00955EEB" w:rsidP="00534BBF"/>
    <w:p w14:paraId="23A62DC6" w14:textId="77777777" w:rsidR="00955EEB" w:rsidRDefault="00955EEB" w:rsidP="00534BBF"/>
    <w:p w14:paraId="2098926C" w14:textId="77777777" w:rsidR="00955EEB" w:rsidRDefault="00955EEB" w:rsidP="00534BBF">
      <w:pPr>
        <w:rPr>
          <w:rFonts w:hint="eastAsia"/>
        </w:rPr>
      </w:pPr>
    </w:p>
    <w:p w14:paraId="6BD99CB2" w14:textId="77777777" w:rsidR="00FB4261" w:rsidRDefault="00FB4261" w:rsidP="00FB4261">
      <w:r>
        <w:rPr>
          <w:b/>
          <w:sz w:val="24"/>
        </w:rPr>
        <w:t>Simulation Result</w:t>
      </w:r>
    </w:p>
    <w:p w14:paraId="60A2072B" w14:textId="7860EDEB" w:rsidR="00FB4261" w:rsidRDefault="00FB4261" w:rsidP="00534BBF">
      <w:r>
        <w:rPr>
          <w:noProof/>
        </w:rPr>
        <w:drawing>
          <wp:inline distT="0" distB="0" distL="0" distR="0" wp14:anchorId="4F93DF39" wp14:editId="1B26ABBE">
            <wp:extent cx="6400800" cy="1285875"/>
            <wp:effectExtent l="0" t="0" r="0" b="9525"/>
            <wp:docPr id="972661478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33653" w14:textId="25547362" w:rsidR="00FB4261" w:rsidRDefault="00E8531F" w:rsidP="00534BBF">
      <w:pPr>
        <w:rPr>
          <w:rFonts w:hint="eastAsia"/>
        </w:rPr>
      </w:pPr>
      <w:r w:rsidRPr="006B3C06">
        <w:rPr>
          <w:rFonts w:hint="eastAsia"/>
          <w:highlight w:val="yellow"/>
        </w:rPr>
        <w:t>[</w:t>
      </w:r>
      <w:r>
        <w:rPr>
          <w:rFonts w:hint="eastAsia"/>
          <w:highlight w:val="yellow"/>
        </w:rPr>
        <w:t>behavioral simulation</w:t>
      </w:r>
      <w:r w:rsidRPr="006B3C06">
        <w:rPr>
          <w:rFonts w:hint="eastAsia"/>
          <w:highlight w:val="yellow"/>
        </w:rPr>
        <w:t>]</w:t>
      </w:r>
    </w:p>
    <w:p w14:paraId="2BDBE359" w14:textId="5CFE6E0B" w:rsidR="00FB4261" w:rsidRDefault="00C057BA" w:rsidP="0087594C">
      <w:pPr>
        <w:ind w:firstLineChars="100" w:firstLine="200"/>
      </w:pPr>
      <w:r>
        <w:rPr>
          <w:rFonts w:hint="eastAsia"/>
        </w:rPr>
        <w:t>이</w:t>
      </w:r>
      <w:r w:rsidRPr="00C057BA">
        <w:t xml:space="preserve"> </w:t>
      </w:r>
      <w:r w:rsidRPr="00C057BA">
        <w:t>시뮬레이션</w:t>
      </w:r>
      <w:r w:rsidRPr="00C057BA">
        <w:t xml:space="preserve"> </w:t>
      </w:r>
      <w:r w:rsidRPr="00C057BA">
        <w:t>파형은</w:t>
      </w:r>
      <w:r w:rsidRPr="00C057BA">
        <w:t xml:space="preserve"> FIR </w:t>
      </w:r>
      <w:r w:rsidRPr="00C057BA">
        <w:t>필터</w:t>
      </w:r>
      <w:r w:rsidRPr="00C057BA">
        <w:t>(</w:t>
      </w:r>
      <w:proofErr w:type="spellStart"/>
      <w:r w:rsidRPr="00C057BA">
        <w:t>fir_filter</w:t>
      </w:r>
      <w:proofErr w:type="spellEnd"/>
      <w:r w:rsidRPr="00C057BA">
        <w:t xml:space="preserve">) </w:t>
      </w:r>
      <w:r w:rsidRPr="00C057BA">
        <w:t>모듈에</w:t>
      </w:r>
      <w:r w:rsidRPr="00C057BA">
        <w:t xml:space="preserve"> </w:t>
      </w:r>
      <w:r w:rsidRPr="00C057BA">
        <w:t>대해</w:t>
      </w:r>
      <w:r w:rsidRPr="00C057BA">
        <w:t xml:space="preserve"> </w:t>
      </w:r>
      <w:r w:rsidRPr="00C057BA">
        <w:t>다양한</w:t>
      </w:r>
      <w:r w:rsidRPr="00C057BA">
        <w:t xml:space="preserve"> </w:t>
      </w:r>
      <w:r w:rsidRPr="00C057BA">
        <w:t>입력이</w:t>
      </w:r>
      <w:r w:rsidRPr="00C057BA">
        <w:t xml:space="preserve"> </w:t>
      </w:r>
      <w:r w:rsidRPr="00C057BA">
        <w:t>주어졌을</w:t>
      </w:r>
      <w:r w:rsidRPr="00C057BA">
        <w:t xml:space="preserve"> </w:t>
      </w:r>
      <w:r w:rsidRPr="00C057BA">
        <w:t>때</w:t>
      </w:r>
      <w:r w:rsidRPr="00C057BA">
        <w:t xml:space="preserve"> </w:t>
      </w:r>
      <w:r w:rsidRPr="00C057BA">
        <w:t>출력</w:t>
      </w:r>
      <w:r w:rsidRPr="00C057BA">
        <w:t>(</w:t>
      </w:r>
      <w:proofErr w:type="spellStart"/>
      <w:r w:rsidRPr="00C057BA">
        <w:t>dout</w:t>
      </w:r>
      <w:proofErr w:type="spellEnd"/>
      <w:r w:rsidRPr="00C057BA">
        <w:t>)</w:t>
      </w:r>
      <w:r w:rsidRPr="00C057BA">
        <w:t>이</w:t>
      </w:r>
      <w:r w:rsidRPr="00C057BA">
        <w:t xml:space="preserve"> </w:t>
      </w:r>
      <w:r w:rsidRPr="00C057BA">
        <w:t>어떻게</w:t>
      </w:r>
      <w:r w:rsidRPr="00C057BA">
        <w:t xml:space="preserve"> </w:t>
      </w:r>
      <w:r w:rsidRPr="00C057BA">
        <w:t>반응하는지를</w:t>
      </w:r>
      <w:r w:rsidRPr="00C057BA">
        <w:t xml:space="preserve"> </w:t>
      </w:r>
      <w:proofErr w:type="spellStart"/>
      <w:r w:rsidRPr="00C057BA">
        <w:t>시간축</w:t>
      </w:r>
      <w:proofErr w:type="spellEnd"/>
      <w:r w:rsidRPr="00C057BA">
        <w:t xml:space="preserve"> </w:t>
      </w:r>
      <w:r w:rsidRPr="00C057BA">
        <w:t>기준으로</w:t>
      </w:r>
      <w:r w:rsidRPr="00C057BA">
        <w:t xml:space="preserve"> </w:t>
      </w:r>
      <w:r>
        <w:rPr>
          <w:rFonts w:hint="eastAsia"/>
        </w:rPr>
        <w:t>관찰한</w:t>
      </w:r>
      <w:r>
        <w:rPr>
          <w:rFonts w:hint="eastAsia"/>
        </w:rPr>
        <w:t xml:space="preserve"> </w:t>
      </w:r>
      <w:r>
        <w:rPr>
          <w:rFonts w:hint="eastAsia"/>
        </w:rPr>
        <w:t>것이다</w:t>
      </w:r>
      <w:r w:rsidRPr="00C057BA">
        <w:t xml:space="preserve">. </w:t>
      </w:r>
      <w:r w:rsidRPr="00C057BA">
        <w:t>테스트는</w:t>
      </w:r>
      <w:r w:rsidRPr="00C057BA">
        <w:t xml:space="preserve"> </w:t>
      </w:r>
      <w:r w:rsidRPr="00C057BA">
        <w:t>입력</w:t>
      </w:r>
      <w:r w:rsidRPr="00C057BA">
        <w:t xml:space="preserve"> din</w:t>
      </w:r>
      <w:r w:rsidRPr="00C057BA">
        <w:t>에</w:t>
      </w:r>
      <w:r w:rsidRPr="00C057BA">
        <w:t xml:space="preserve"> </w:t>
      </w:r>
      <w:r w:rsidRPr="00C057BA">
        <w:t>대해</w:t>
      </w:r>
      <w:r w:rsidRPr="00C057BA">
        <w:t xml:space="preserve"> </w:t>
      </w:r>
      <w:r w:rsidRPr="00C057BA">
        <w:t>세</w:t>
      </w:r>
      <w:r w:rsidRPr="00C057BA">
        <w:t xml:space="preserve"> </w:t>
      </w:r>
      <w:r w:rsidRPr="00C057BA">
        <w:t>가지</w:t>
      </w:r>
      <w:r w:rsidRPr="00C057BA">
        <w:t xml:space="preserve"> </w:t>
      </w:r>
      <w:r w:rsidRPr="00C057BA">
        <w:t>패턴</w:t>
      </w:r>
      <w:r w:rsidRPr="00C057BA">
        <w:t>(</w:t>
      </w:r>
      <w:r w:rsidRPr="00C057BA">
        <w:t>증가</w:t>
      </w:r>
      <w:r w:rsidRPr="00C057BA">
        <w:t xml:space="preserve">, </w:t>
      </w:r>
      <w:r w:rsidRPr="00C057BA">
        <w:t>감소</w:t>
      </w:r>
      <w:r w:rsidRPr="00C057BA">
        <w:t xml:space="preserve">, </w:t>
      </w:r>
      <w:r w:rsidRPr="00C057BA">
        <w:t>교차</w:t>
      </w:r>
      <w:r w:rsidRPr="00C057BA">
        <w:t>)</w:t>
      </w:r>
      <w:r w:rsidRPr="00C057BA">
        <w:t>이</w:t>
      </w:r>
      <w:r w:rsidRPr="00C057BA">
        <w:t xml:space="preserve"> </w:t>
      </w:r>
      <w:r w:rsidRPr="00C057BA">
        <w:t>주기적으로</w:t>
      </w:r>
      <w:r w:rsidRPr="00C057BA">
        <w:t xml:space="preserve"> </w:t>
      </w:r>
      <w:r w:rsidRPr="00C057BA">
        <w:t>주입되며</w:t>
      </w:r>
      <w:r w:rsidRPr="00C057BA">
        <w:t xml:space="preserve">, </w:t>
      </w:r>
      <w:r w:rsidRPr="00C057BA">
        <w:t>각</w:t>
      </w:r>
      <w:r w:rsidRPr="00C057BA">
        <w:t xml:space="preserve"> </w:t>
      </w:r>
      <w:r w:rsidRPr="00C057BA">
        <w:t>입력</w:t>
      </w:r>
      <w:r w:rsidRPr="00C057BA">
        <w:t xml:space="preserve"> </w:t>
      </w:r>
      <w:r w:rsidRPr="00C057BA">
        <w:t>변화는</w:t>
      </w:r>
      <w:r w:rsidRPr="00C057BA">
        <w:t xml:space="preserve"> </w:t>
      </w:r>
      <w:r w:rsidRPr="00C057BA">
        <w:t>클</w:t>
      </w:r>
      <w:r>
        <w:rPr>
          <w:rFonts w:hint="eastAsia"/>
        </w:rPr>
        <w:t>럭</w:t>
      </w:r>
      <w:r w:rsidRPr="00C057BA">
        <w:t xml:space="preserve"> </w:t>
      </w:r>
      <w:r w:rsidRPr="00C057BA">
        <w:t>상승</w:t>
      </w:r>
      <w:r w:rsidRPr="00C057BA">
        <w:t xml:space="preserve"> </w:t>
      </w:r>
      <w:proofErr w:type="spellStart"/>
      <w:r>
        <w:rPr>
          <w:rFonts w:hint="eastAsia"/>
        </w:rPr>
        <w:t>엣</w:t>
      </w:r>
      <w:r w:rsidRPr="00C057BA">
        <w:t>지에서</w:t>
      </w:r>
      <w:proofErr w:type="spellEnd"/>
      <w:r w:rsidRPr="00C057BA">
        <w:t xml:space="preserve"> </w:t>
      </w:r>
      <w:r w:rsidRPr="00C057BA">
        <w:t>적용된다</w:t>
      </w:r>
      <w:r w:rsidRPr="00C057BA">
        <w:t>.</w:t>
      </w:r>
    </w:p>
    <w:p w14:paraId="0F8F4E5B" w14:textId="24A70F73" w:rsidR="00C057BA" w:rsidRDefault="008B20E4" w:rsidP="0087594C">
      <w:pPr>
        <w:ind w:firstLineChars="100" w:firstLine="200"/>
      </w:pPr>
      <w:r>
        <w:rPr>
          <w:rFonts w:hint="eastAsia"/>
        </w:rPr>
        <w:t>먼저</w:t>
      </w:r>
      <w:r>
        <w:rPr>
          <w:rFonts w:hint="eastAsia"/>
        </w:rPr>
        <w:t xml:space="preserve"> </w:t>
      </w:r>
      <w:proofErr w:type="spellStart"/>
      <w:r w:rsidR="00C057BA" w:rsidRPr="00C057BA">
        <w:t>clk</w:t>
      </w:r>
      <w:proofErr w:type="spellEnd"/>
      <w:r w:rsidR="00C057BA" w:rsidRPr="00C057BA">
        <w:t>는</w:t>
      </w:r>
      <w:r w:rsidR="00C057BA" w:rsidRPr="00C057BA">
        <w:t xml:space="preserve"> </w:t>
      </w:r>
      <w:r w:rsidR="00C057BA" w:rsidRPr="00C057BA">
        <w:t>일정한</w:t>
      </w:r>
      <w:r w:rsidR="00C057BA" w:rsidRPr="00C057BA">
        <w:t xml:space="preserve"> </w:t>
      </w:r>
      <w:r w:rsidR="00C057BA" w:rsidRPr="00C057BA">
        <w:t>주기</w:t>
      </w:r>
      <w:r w:rsidR="00C057BA" w:rsidRPr="00C057BA">
        <w:t>(10ns)</w:t>
      </w:r>
      <w:r w:rsidR="00C057BA" w:rsidRPr="00C057BA">
        <w:t>로</w:t>
      </w:r>
      <w:r w:rsidR="00C057BA" w:rsidRPr="00C057BA">
        <w:t xml:space="preserve"> </w:t>
      </w:r>
      <w:r w:rsidR="00C057BA" w:rsidRPr="00C057BA">
        <w:t>정상</w:t>
      </w:r>
      <w:r w:rsidR="00C057BA" w:rsidRPr="00C057BA">
        <w:t xml:space="preserve"> </w:t>
      </w:r>
      <w:r w:rsidR="00C057BA" w:rsidRPr="00C057BA">
        <w:t>동작하고</w:t>
      </w:r>
      <w:r w:rsidR="00C057BA" w:rsidRPr="00C057BA">
        <w:t xml:space="preserve"> </w:t>
      </w:r>
      <w:r w:rsidR="00C057BA" w:rsidRPr="00C057BA">
        <w:t>있으며</w:t>
      </w:r>
      <w:r w:rsidR="00C057BA">
        <w:rPr>
          <w:rFonts w:hint="eastAsia"/>
        </w:rPr>
        <w:t xml:space="preserve"> </w:t>
      </w:r>
      <w:proofErr w:type="spellStart"/>
      <w:r w:rsidR="00C057BA" w:rsidRPr="00C057BA">
        <w:t>rst_n</w:t>
      </w:r>
      <w:proofErr w:type="spellEnd"/>
      <w:r w:rsidR="00C057BA" w:rsidRPr="00C057BA">
        <w:t>은</w:t>
      </w:r>
      <w:r w:rsidR="00C057BA" w:rsidRPr="00C057BA">
        <w:t xml:space="preserve"> </w:t>
      </w:r>
      <w:r w:rsidR="00C057BA" w:rsidRPr="00C057BA">
        <w:t>초기</w:t>
      </w:r>
      <w:r w:rsidR="00C057BA" w:rsidRPr="00C057BA">
        <w:t xml:space="preserve"> </w:t>
      </w:r>
      <w:r w:rsidR="00C057BA" w:rsidRPr="00C057BA">
        <w:t>짧은</w:t>
      </w:r>
      <w:r w:rsidR="00C057BA" w:rsidRPr="00C057BA">
        <w:t xml:space="preserve"> </w:t>
      </w:r>
      <w:r w:rsidR="00C057BA" w:rsidRPr="00C057BA">
        <w:t>구간에서</w:t>
      </w:r>
      <w:r w:rsidR="00C057BA" w:rsidRPr="00C057BA">
        <w:t xml:space="preserve"> low(0)</w:t>
      </w:r>
      <w:r w:rsidR="00C057BA" w:rsidRPr="00C057BA">
        <w:t>였다가</w:t>
      </w:r>
      <w:r w:rsidR="00C057BA" w:rsidRPr="00C057BA">
        <w:t xml:space="preserve"> </w:t>
      </w:r>
      <w:r w:rsidR="00C057BA" w:rsidRPr="00C057BA">
        <w:t>곧</w:t>
      </w:r>
      <w:r w:rsidR="00C057BA" w:rsidRPr="00C057BA">
        <w:t xml:space="preserve"> high(1)</w:t>
      </w:r>
      <w:r w:rsidR="00C057BA" w:rsidRPr="00C057BA">
        <w:t>로</w:t>
      </w:r>
      <w:r w:rsidR="00C057BA" w:rsidRPr="00C057BA">
        <w:t xml:space="preserve"> </w:t>
      </w:r>
      <w:r w:rsidR="00C057BA" w:rsidRPr="00C057BA">
        <w:t>복귀되어</w:t>
      </w:r>
      <w:r w:rsidR="00C057BA" w:rsidRPr="00C057BA">
        <w:t xml:space="preserve"> </w:t>
      </w:r>
      <w:r w:rsidR="00C057BA" w:rsidRPr="00C057BA">
        <w:t>회로가</w:t>
      </w:r>
      <w:r w:rsidR="00C057BA" w:rsidRPr="00C057BA">
        <w:t xml:space="preserve"> </w:t>
      </w:r>
      <w:r w:rsidR="00C057BA" w:rsidRPr="00C057BA">
        <w:t>정상</w:t>
      </w:r>
      <w:r w:rsidR="00C057BA" w:rsidRPr="00C057BA">
        <w:t xml:space="preserve"> </w:t>
      </w:r>
      <w:r w:rsidR="00C057BA" w:rsidRPr="00C057BA">
        <w:t>동작을</w:t>
      </w:r>
      <w:r w:rsidR="00C057BA" w:rsidRPr="00C057BA">
        <w:t xml:space="preserve"> </w:t>
      </w:r>
      <w:r w:rsidR="00C057BA" w:rsidRPr="00C057BA">
        <w:t>시작하는</w:t>
      </w:r>
      <w:r w:rsidR="00C057BA" w:rsidRPr="00C057BA">
        <w:t xml:space="preserve"> </w:t>
      </w:r>
      <w:r w:rsidR="00C057BA" w:rsidRPr="00C057BA">
        <w:t>것을</w:t>
      </w:r>
      <w:r w:rsidR="00C057BA" w:rsidRPr="00C057BA">
        <w:t xml:space="preserve"> </w:t>
      </w:r>
      <w:r w:rsidR="00C057BA" w:rsidRPr="00C057BA">
        <w:t>확인할</w:t>
      </w:r>
      <w:r w:rsidR="00C057BA" w:rsidRPr="00C057BA">
        <w:t xml:space="preserve"> </w:t>
      </w:r>
      <w:r w:rsidR="00C057BA" w:rsidRPr="00C057BA">
        <w:t>수</w:t>
      </w:r>
      <w:r w:rsidR="00C057BA" w:rsidRPr="00C057BA">
        <w:t xml:space="preserve"> </w:t>
      </w:r>
      <w:r w:rsidR="00C057BA" w:rsidRPr="00C057BA">
        <w:t>있다</w:t>
      </w:r>
      <w:r w:rsidR="00C057BA" w:rsidRPr="00C057BA">
        <w:t>.</w:t>
      </w:r>
    </w:p>
    <w:p w14:paraId="50DB21D3" w14:textId="47724942" w:rsidR="00C057BA" w:rsidRDefault="008B20E4" w:rsidP="0087594C">
      <w:pPr>
        <w:ind w:firstLineChars="100" w:firstLine="200"/>
      </w:pPr>
      <w:r>
        <w:rPr>
          <w:rFonts w:hint="eastAsia"/>
        </w:rPr>
        <w:t>그리고</w:t>
      </w:r>
      <w:r>
        <w:rPr>
          <w:rFonts w:hint="eastAsia"/>
        </w:rPr>
        <w:t xml:space="preserve"> </w:t>
      </w:r>
      <w:r w:rsidR="00C057BA" w:rsidRPr="00C057BA">
        <w:t>시뮬레이션</w:t>
      </w:r>
      <w:r w:rsidR="00C057BA" w:rsidRPr="00C057BA">
        <w:t xml:space="preserve"> </w:t>
      </w:r>
      <w:r w:rsidR="00C057BA" w:rsidRPr="00C057BA">
        <w:t>초기</w:t>
      </w:r>
      <w:r w:rsidR="00C057BA" w:rsidRPr="00C057BA">
        <w:t xml:space="preserve"> </w:t>
      </w:r>
      <w:r w:rsidR="00C057BA" w:rsidRPr="00C057BA">
        <w:t>구간에서는</w:t>
      </w:r>
      <w:r w:rsidR="00C057BA" w:rsidRPr="00C057BA">
        <w:t xml:space="preserve"> din</w:t>
      </w:r>
      <w:r w:rsidR="00C057BA" w:rsidRPr="00C057BA">
        <w:t>이</w:t>
      </w:r>
      <w:r w:rsidR="00C057BA" w:rsidRPr="00C057BA">
        <w:t xml:space="preserve"> -7</w:t>
      </w:r>
      <w:r w:rsidR="00C057BA" w:rsidRPr="00C057BA">
        <w:t>부터</w:t>
      </w:r>
      <w:r w:rsidR="00C057BA" w:rsidRPr="00C057BA">
        <w:t xml:space="preserve"> +7</w:t>
      </w:r>
      <w:r w:rsidR="00C057BA" w:rsidRPr="00C057BA">
        <w:t>까지</w:t>
      </w:r>
      <w:r w:rsidR="00C057BA" w:rsidRPr="00C057BA">
        <w:t xml:space="preserve"> </w:t>
      </w:r>
      <w:r w:rsidR="00C057BA" w:rsidRPr="00C057BA">
        <w:t>증가하며</w:t>
      </w:r>
      <w:r w:rsidR="00C057BA" w:rsidRPr="00C057BA">
        <w:t xml:space="preserve"> </w:t>
      </w:r>
      <w:r w:rsidR="00C057BA" w:rsidRPr="00C057BA">
        <w:t>선형적으로</w:t>
      </w:r>
      <w:r w:rsidR="00C057BA" w:rsidRPr="00C057BA">
        <w:t xml:space="preserve"> </w:t>
      </w:r>
      <w:r w:rsidR="00C057BA" w:rsidRPr="00C057BA">
        <w:t>상승하는</w:t>
      </w:r>
      <w:r w:rsidR="00C057BA" w:rsidRPr="00C057BA">
        <w:t xml:space="preserve"> </w:t>
      </w:r>
      <w:r w:rsidR="00C057BA" w:rsidRPr="00C057BA">
        <w:t>패턴을</w:t>
      </w:r>
      <w:r w:rsidR="00C057BA" w:rsidRPr="00C057BA">
        <w:t xml:space="preserve"> </w:t>
      </w:r>
      <w:r w:rsidR="00C057BA" w:rsidRPr="00C057BA">
        <w:t>보인다</w:t>
      </w:r>
      <w:r w:rsidR="00C057BA" w:rsidRPr="00C057BA">
        <w:t>.</w:t>
      </w:r>
      <w:r w:rsidR="00C057BA">
        <w:rPr>
          <w:rFonts w:hint="eastAsia"/>
        </w:rPr>
        <w:t xml:space="preserve"> </w:t>
      </w:r>
      <w:r w:rsidR="00C057BA" w:rsidRPr="00C057BA">
        <w:t>이후</w:t>
      </w:r>
      <w:r w:rsidR="00C057BA" w:rsidRPr="00C057BA">
        <w:t xml:space="preserve"> </w:t>
      </w:r>
      <w:r w:rsidR="00C057BA" w:rsidRPr="00C057BA">
        <w:t>다시</w:t>
      </w:r>
      <w:r w:rsidR="00C057BA" w:rsidRPr="00C057BA">
        <w:t xml:space="preserve"> +7</w:t>
      </w:r>
      <w:r w:rsidR="00C057BA" w:rsidRPr="00C057BA">
        <w:t>에서</w:t>
      </w:r>
      <w:r w:rsidR="00C057BA" w:rsidRPr="00C057BA">
        <w:t xml:space="preserve"> -7</w:t>
      </w:r>
      <w:r w:rsidR="00C057BA" w:rsidRPr="00C057BA">
        <w:t>로</w:t>
      </w:r>
      <w:r w:rsidR="00C057BA" w:rsidRPr="00C057BA">
        <w:t xml:space="preserve"> </w:t>
      </w:r>
      <w:r w:rsidR="00C057BA" w:rsidRPr="00C057BA">
        <w:t>감소하며</w:t>
      </w:r>
      <w:r w:rsidR="00C057BA" w:rsidRPr="00C057BA">
        <w:t xml:space="preserve"> </w:t>
      </w:r>
      <w:r w:rsidR="00C057BA" w:rsidRPr="00C057BA">
        <w:t>삼각파</w:t>
      </w:r>
      <w:r w:rsidR="00C057BA" w:rsidRPr="00C057BA">
        <w:t xml:space="preserve"> </w:t>
      </w:r>
      <w:r w:rsidR="00C057BA" w:rsidRPr="00C057BA">
        <w:t>형태의</w:t>
      </w:r>
      <w:r w:rsidR="00C057BA" w:rsidRPr="00C057BA">
        <w:t xml:space="preserve"> </w:t>
      </w:r>
      <w:r w:rsidR="00C057BA" w:rsidRPr="00C057BA">
        <w:t>입력이</w:t>
      </w:r>
      <w:r w:rsidR="00C057BA" w:rsidRPr="00C057BA">
        <w:t xml:space="preserve"> </w:t>
      </w:r>
      <w:r w:rsidR="00C057BA" w:rsidRPr="00C057BA">
        <w:t>주어진다</w:t>
      </w:r>
      <w:r w:rsidR="00C057BA" w:rsidRPr="00C057BA">
        <w:t>.</w:t>
      </w:r>
      <w:r w:rsidR="00C057BA">
        <w:rPr>
          <w:rFonts w:hint="eastAsia"/>
        </w:rPr>
        <w:t xml:space="preserve"> </w:t>
      </w:r>
      <w:r w:rsidR="00C057BA" w:rsidRPr="00C057BA">
        <w:t>마지막에는</w:t>
      </w:r>
      <w:r w:rsidR="00C057BA" w:rsidRPr="00C057BA">
        <w:t xml:space="preserve"> -7~+7</w:t>
      </w:r>
      <w:r w:rsidR="00C057BA" w:rsidRPr="00C057BA">
        <w:t>을</w:t>
      </w:r>
      <w:r w:rsidR="00C057BA" w:rsidRPr="00C057BA">
        <w:t xml:space="preserve"> </w:t>
      </w:r>
      <w:r w:rsidR="00C057BA" w:rsidRPr="00C057BA">
        <w:t>오가며</w:t>
      </w:r>
      <w:r w:rsidR="00C057BA" w:rsidRPr="00C057BA">
        <w:t xml:space="preserve"> </w:t>
      </w:r>
      <w:r w:rsidR="00C057BA" w:rsidRPr="00C057BA">
        <w:t>교차되는</w:t>
      </w:r>
      <w:r w:rsidR="00C057BA" w:rsidRPr="00C057BA">
        <w:t xml:space="preserve"> </w:t>
      </w:r>
      <w:r w:rsidR="00C057BA" w:rsidRPr="00C057BA">
        <w:t>대칭</w:t>
      </w:r>
      <w:r w:rsidR="00C057BA" w:rsidRPr="00C057BA">
        <w:t xml:space="preserve"> </w:t>
      </w:r>
      <w:r w:rsidR="00C057BA" w:rsidRPr="00C057BA">
        <w:t>신호가</w:t>
      </w:r>
      <w:r w:rsidR="00C057BA" w:rsidRPr="00C057BA">
        <w:t xml:space="preserve"> </w:t>
      </w:r>
      <w:r w:rsidR="00C057BA" w:rsidRPr="00C057BA">
        <w:t>입력된다</w:t>
      </w:r>
      <w:r w:rsidR="00C057BA" w:rsidRPr="00C057BA">
        <w:t>.</w:t>
      </w:r>
    </w:p>
    <w:p w14:paraId="6085B1ED" w14:textId="6E5E44DA" w:rsidR="00C057BA" w:rsidRDefault="00C057BA" w:rsidP="0087594C">
      <w:pPr>
        <w:ind w:firstLineChars="100" w:firstLine="200"/>
        <w:rPr>
          <w:rFonts w:hint="eastAsia"/>
        </w:rPr>
      </w:pPr>
      <w:r w:rsidRPr="00C057BA">
        <w:t>특히</w:t>
      </w:r>
      <w:r w:rsidRPr="00C057BA">
        <w:t xml:space="preserve"> </w:t>
      </w:r>
      <w:r w:rsidRPr="00C057BA">
        <w:t>입력이</w:t>
      </w:r>
      <w:r w:rsidRPr="00C057BA">
        <w:t xml:space="preserve"> </w:t>
      </w:r>
      <w:r w:rsidRPr="00C057BA">
        <w:t>급격히</w:t>
      </w:r>
      <w:r w:rsidRPr="00C057BA">
        <w:t xml:space="preserve"> </w:t>
      </w:r>
      <w:r w:rsidRPr="00C057BA">
        <w:t>변하는</w:t>
      </w:r>
      <w:r w:rsidRPr="00C057BA">
        <w:t xml:space="preserve"> </w:t>
      </w:r>
      <w:r w:rsidRPr="00C057BA">
        <w:t>교차</w:t>
      </w:r>
      <w:r w:rsidRPr="00C057BA">
        <w:t xml:space="preserve"> </w:t>
      </w:r>
      <w:r w:rsidRPr="00C057BA">
        <w:t>구간에서는</w:t>
      </w:r>
      <w:r w:rsidRPr="00C057BA">
        <w:t xml:space="preserve"> </w:t>
      </w:r>
      <w:r w:rsidRPr="00C057BA">
        <w:t>출력도</w:t>
      </w:r>
      <w:r w:rsidRPr="00C057BA">
        <w:t xml:space="preserve"> </w:t>
      </w:r>
      <w:r w:rsidRPr="00C057BA">
        <w:t>진동하듯</w:t>
      </w:r>
      <w:r w:rsidRPr="00C057BA">
        <w:t xml:space="preserve"> </w:t>
      </w:r>
      <w:r w:rsidRPr="00C057BA">
        <w:t>변화하며</w:t>
      </w:r>
      <w:r w:rsidRPr="00C057BA">
        <w:t xml:space="preserve"> </w:t>
      </w:r>
      <w:r w:rsidRPr="00C057BA">
        <w:t>필터의</w:t>
      </w:r>
      <w:r w:rsidRPr="00C057BA">
        <w:t xml:space="preserve"> </w:t>
      </w:r>
      <w:r w:rsidRPr="00C057BA">
        <w:t>동작</w:t>
      </w:r>
      <w:r w:rsidRPr="00C057BA">
        <w:t xml:space="preserve"> </w:t>
      </w:r>
      <w:r w:rsidRPr="00C057BA">
        <w:t>특성이</w:t>
      </w:r>
      <w:r w:rsidRPr="00C057BA">
        <w:t xml:space="preserve"> </w:t>
      </w:r>
      <w:r w:rsidRPr="00C057BA">
        <w:t>잘</w:t>
      </w:r>
      <w:r w:rsidRPr="00C057BA">
        <w:t xml:space="preserve"> </w:t>
      </w:r>
      <w:r>
        <w:rPr>
          <w:rFonts w:hint="eastAsia"/>
        </w:rPr>
        <w:t>관찰</w:t>
      </w:r>
      <w:r w:rsidRPr="00C057BA">
        <w:t>되어</w:t>
      </w:r>
      <w:r w:rsidRPr="00C057BA">
        <w:t xml:space="preserve"> </w:t>
      </w:r>
      <w:r w:rsidRPr="00C057BA">
        <w:t>있</w:t>
      </w:r>
      <w:r>
        <w:rPr>
          <w:rFonts w:hint="eastAsia"/>
        </w:rPr>
        <w:t>다</w:t>
      </w:r>
      <w:r w:rsidRPr="00C057BA">
        <w:t>.</w:t>
      </w:r>
      <w:r>
        <w:rPr>
          <w:rFonts w:hint="eastAsia"/>
        </w:rPr>
        <w:t xml:space="preserve"> </w:t>
      </w:r>
      <w:r w:rsidR="008B20E4">
        <w:rPr>
          <w:rFonts w:hint="eastAsia"/>
        </w:rPr>
        <w:t>즉</w:t>
      </w:r>
      <w:r w:rsidR="008B20E4">
        <w:rPr>
          <w:rFonts w:hint="eastAsia"/>
        </w:rPr>
        <w:t xml:space="preserve">, </w:t>
      </w:r>
      <w:r w:rsidRPr="00C057BA">
        <w:t>출력</w:t>
      </w:r>
      <w:r w:rsidRPr="00C057BA">
        <w:t xml:space="preserve"> </w:t>
      </w:r>
      <w:r w:rsidRPr="00C057BA">
        <w:t>파형은</w:t>
      </w:r>
      <w:r w:rsidRPr="00C057BA">
        <w:t xml:space="preserve"> </w:t>
      </w:r>
      <w:r w:rsidRPr="00C057BA">
        <w:t>전반적으로</w:t>
      </w:r>
      <w:r w:rsidRPr="00C057BA">
        <w:t xml:space="preserve"> </w:t>
      </w:r>
      <w:r w:rsidRPr="00C057BA">
        <w:t>노이즈</w:t>
      </w:r>
      <w:r w:rsidRPr="00C057BA">
        <w:t xml:space="preserve"> </w:t>
      </w:r>
      <w:r w:rsidRPr="00C057BA">
        <w:t>없이</w:t>
      </w:r>
      <w:r w:rsidRPr="00C057BA">
        <w:t xml:space="preserve"> </w:t>
      </w:r>
      <w:r w:rsidRPr="00C057BA">
        <w:t>연속적인</w:t>
      </w:r>
      <w:r w:rsidRPr="00C057BA">
        <w:t xml:space="preserve"> </w:t>
      </w:r>
      <w:r w:rsidRPr="00C057BA">
        <w:t>변화</w:t>
      </w:r>
      <w:r w:rsidRPr="00C057BA">
        <w:t xml:space="preserve"> </w:t>
      </w:r>
      <w:r w:rsidRPr="00C057BA">
        <w:t>양상을</w:t>
      </w:r>
      <w:r w:rsidRPr="00C057BA">
        <w:t xml:space="preserve"> </w:t>
      </w:r>
      <w:r w:rsidRPr="00C057BA">
        <w:t>보이며</w:t>
      </w:r>
      <w:r w:rsidRPr="00C057BA">
        <w:t xml:space="preserve">, </w:t>
      </w:r>
      <w:r w:rsidRPr="00C057BA">
        <w:t>필터링</w:t>
      </w:r>
      <w:r w:rsidRPr="00C057BA">
        <w:t xml:space="preserve"> </w:t>
      </w:r>
      <w:r w:rsidRPr="00C057BA">
        <w:t>기능이</w:t>
      </w:r>
      <w:r w:rsidRPr="00C057BA">
        <w:t xml:space="preserve"> </w:t>
      </w:r>
      <w:r w:rsidRPr="00C057BA">
        <w:t>제대로</w:t>
      </w:r>
      <w:r w:rsidRPr="00C057BA">
        <w:t xml:space="preserve"> </w:t>
      </w:r>
      <w:r w:rsidRPr="00C057BA">
        <w:t>구현되었음을</w:t>
      </w:r>
      <w:r w:rsidRPr="00C057BA">
        <w:t xml:space="preserve"> </w:t>
      </w:r>
      <w:r w:rsidRPr="00C057BA">
        <w:t>확인할</w:t>
      </w:r>
      <w:r w:rsidRPr="00C057BA">
        <w:t xml:space="preserve"> </w:t>
      </w:r>
      <w:r w:rsidRPr="00C057BA">
        <w:t>수</w:t>
      </w:r>
      <w:r w:rsidRPr="00C057BA">
        <w:t xml:space="preserve"> </w:t>
      </w:r>
      <w:r w:rsidRPr="00C057BA">
        <w:t>있다</w:t>
      </w:r>
      <w:r w:rsidRPr="00C057BA">
        <w:t>.</w:t>
      </w:r>
    </w:p>
    <w:p w14:paraId="7791B012" w14:textId="2054C845" w:rsidR="00FB4261" w:rsidRDefault="00FB4261" w:rsidP="00534BBF">
      <w:r>
        <w:rPr>
          <w:rFonts w:hint="eastAsia"/>
          <w:noProof/>
        </w:rPr>
        <w:drawing>
          <wp:inline distT="0" distB="0" distL="0" distR="0" wp14:anchorId="17BFCFA1" wp14:editId="31C62FDB">
            <wp:extent cx="6400800" cy="1362075"/>
            <wp:effectExtent l="0" t="0" r="0" b="9525"/>
            <wp:docPr id="162427251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A04E8" w14:textId="0C79F596" w:rsidR="00E8531F" w:rsidRDefault="00E8531F" w:rsidP="00E8531F">
      <w:pPr>
        <w:rPr>
          <w:rFonts w:hint="eastAsia"/>
        </w:rPr>
      </w:pPr>
      <w:r w:rsidRPr="006B3C06">
        <w:rPr>
          <w:rFonts w:hint="eastAsia"/>
          <w:highlight w:val="yellow"/>
        </w:rPr>
        <w:t>[</w:t>
      </w:r>
      <w:r>
        <w:rPr>
          <w:rFonts w:hint="eastAsia"/>
          <w:highlight w:val="yellow"/>
        </w:rPr>
        <w:t>post synthesis functional</w:t>
      </w:r>
      <w:r>
        <w:rPr>
          <w:rFonts w:hint="eastAsia"/>
          <w:highlight w:val="yellow"/>
        </w:rPr>
        <w:t xml:space="preserve"> simulation</w:t>
      </w:r>
      <w:r w:rsidRPr="006B3C06">
        <w:rPr>
          <w:rFonts w:hint="eastAsia"/>
          <w:highlight w:val="yellow"/>
        </w:rPr>
        <w:t>]</w:t>
      </w:r>
    </w:p>
    <w:p w14:paraId="79E3B66A" w14:textId="77777777" w:rsidR="00E8531F" w:rsidRDefault="00E8531F" w:rsidP="00534BBF">
      <w:pPr>
        <w:rPr>
          <w:rFonts w:hint="eastAsia"/>
        </w:rPr>
      </w:pPr>
    </w:p>
    <w:p w14:paraId="1171715A" w14:textId="6D657B38" w:rsidR="000D2EC6" w:rsidRDefault="00FB4261" w:rsidP="00534BBF">
      <w:r>
        <w:rPr>
          <w:noProof/>
        </w:rPr>
        <w:lastRenderedPageBreak/>
        <w:drawing>
          <wp:inline distT="0" distB="0" distL="0" distR="0" wp14:anchorId="218AE46E" wp14:editId="69350322">
            <wp:extent cx="6391275" cy="1362075"/>
            <wp:effectExtent l="0" t="0" r="9525" b="9525"/>
            <wp:docPr id="59010852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5313F" w14:textId="1CD69B8B" w:rsidR="00E8531F" w:rsidRDefault="00E8531F" w:rsidP="00E8531F">
      <w:pPr>
        <w:rPr>
          <w:rFonts w:hint="eastAsia"/>
        </w:rPr>
      </w:pPr>
      <w:r w:rsidRPr="006B3C06">
        <w:rPr>
          <w:rFonts w:hint="eastAsia"/>
          <w:highlight w:val="yellow"/>
        </w:rPr>
        <w:t>[</w:t>
      </w:r>
      <w:r>
        <w:rPr>
          <w:rFonts w:hint="eastAsia"/>
          <w:highlight w:val="yellow"/>
        </w:rPr>
        <w:t xml:space="preserve">post synthesis </w:t>
      </w:r>
      <w:r>
        <w:rPr>
          <w:rFonts w:hint="eastAsia"/>
          <w:highlight w:val="yellow"/>
        </w:rPr>
        <w:t>timing</w:t>
      </w:r>
      <w:r>
        <w:rPr>
          <w:rFonts w:hint="eastAsia"/>
          <w:highlight w:val="yellow"/>
        </w:rPr>
        <w:t xml:space="preserve"> simulation</w:t>
      </w:r>
      <w:r w:rsidRPr="006B3C06">
        <w:rPr>
          <w:rFonts w:hint="eastAsia"/>
          <w:highlight w:val="yellow"/>
        </w:rPr>
        <w:t>]</w:t>
      </w:r>
    </w:p>
    <w:p w14:paraId="79733D7C" w14:textId="77777777" w:rsidR="00C70535" w:rsidRDefault="00C70535" w:rsidP="00534BBF"/>
    <w:p w14:paraId="4EBC5EFA" w14:textId="77777777" w:rsidR="00C70535" w:rsidRDefault="00C70535" w:rsidP="00534BBF">
      <w:pPr>
        <w:rPr>
          <w:rFonts w:hint="eastAsia"/>
        </w:rPr>
      </w:pPr>
    </w:p>
    <w:p w14:paraId="7848B232" w14:textId="5B6547DD" w:rsidR="00C70535" w:rsidRDefault="00C70535" w:rsidP="00534BBF">
      <w:r>
        <w:rPr>
          <w:noProof/>
        </w:rPr>
        <w:drawing>
          <wp:inline distT="0" distB="0" distL="0" distR="0" wp14:anchorId="55120844" wp14:editId="721E5EB4">
            <wp:extent cx="6391275" cy="2838450"/>
            <wp:effectExtent l="0" t="0" r="9525" b="0"/>
            <wp:docPr id="1079702148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441A0" w14:textId="30ED0678" w:rsidR="006918E7" w:rsidRDefault="006918E7" w:rsidP="006918E7">
      <w:pPr>
        <w:rPr>
          <w:rFonts w:hint="eastAsia"/>
        </w:rPr>
      </w:pPr>
      <w:r w:rsidRPr="006B3C06">
        <w:rPr>
          <w:rFonts w:hint="eastAsia"/>
          <w:highlight w:val="yellow"/>
        </w:rPr>
        <w:t>[</w:t>
      </w:r>
      <w:r>
        <w:rPr>
          <w:rFonts w:hint="eastAsia"/>
          <w:highlight w:val="yellow"/>
        </w:rPr>
        <w:t>elaborated</w:t>
      </w:r>
      <w:r w:rsidRPr="006B3C06">
        <w:rPr>
          <w:rFonts w:hint="eastAsia"/>
          <w:highlight w:val="yellow"/>
        </w:rPr>
        <w:t>]</w:t>
      </w:r>
    </w:p>
    <w:p w14:paraId="504C15E2" w14:textId="77777777" w:rsidR="00A73964" w:rsidRDefault="00A73964" w:rsidP="00534BBF"/>
    <w:p w14:paraId="4D431F34" w14:textId="77777777" w:rsidR="00A73964" w:rsidRDefault="00A73964" w:rsidP="00534BBF"/>
    <w:p w14:paraId="5C79ACE1" w14:textId="14865BB7" w:rsidR="00A73964" w:rsidRDefault="00A73964" w:rsidP="00534BBF"/>
    <w:p w14:paraId="27C17C52" w14:textId="77777777" w:rsidR="00A73964" w:rsidRDefault="00A73964" w:rsidP="00534BBF"/>
    <w:p w14:paraId="3D65B969" w14:textId="1E77CCBD" w:rsidR="00A73964" w:rsidRPr="0082666C" w:rsidRDefault="00A73964" w:rsidP="00534BBF">
      <w:pPr>
        <w:rPr>
          <w:b/>
          <w:bCs/>
          <w:color w:val="FF0000"/>
        </w:rPr>
      </w:pPr>
      <w:r w:rsidRPr="0082666C">
        <w:rPr>
          <w:rFonts w:hint="eastAsia"/>
          <w:b/>
          <w:bCs/>
          <w:color w:val="FF0000"/>
        </w:rPr>
        <w:t>고찰</w:t>
      </w:r>
    </w:p>
    <w:p w14:paraId="7964CA31" w14:textId="19F9C871" w:rsidR="00A73964" w:rsidRPr="00A73964" w:rsidRDefault="00A73964" w:rsidP="0082666C">
      <w:pPr>
        <w:ind w:firstLineChars="50" w:firstLine="100"/>
      </w:pPr>
      <w:r w:rsidRPr="00A73964">
        <w:t>이번</w:t>
      </w:r>
      <w:r w:rsidRPr="00A73964">
        <w:t xml:space="preserve"> FIR </w:t>
      </w:r>
      <w:r w:rsidRPr="00A73964">
        <w:t>필터</w:t>
      </w:r>
      <w:r w:rsidRPr="00A73964">
        <w:t xml:space="preserve"> </w:t>
      </w:r>
      <w:r w:rsidRPr="00A73964">
        <w:t>설계를</w:t>
      </w:r>
      <w:r w:rsidRPr="00A73964">
        <w:t xml:space="preserve"> </w:t>
      </w:r>
      <w:r w:rsidRPr="00A73964">
        <w:t>통해</w:t>
      </w:r>
      <w:r w:rsidRPr="00A73964">
        <w:t xml:space="preserve"> </w:t>
      </w:r>
      <w:r w:rsidRPr="00A73964">
        <w:t>입력</w:t>
      </w:r>
      <w:r w:rsidRPr="00A73964">
        <w:t xml:space="preserve"> </w:t>
      </w:r>
      <w:r w:rsidRPr="00A73964">
        <w:t>신호를</w:t>
      </w:r>
      <w:r w:rsidRPr="00A73964">
        <w:t xml:space="preserve"> </w:t>
      </w:r>
      <w:r w:rsidRPr="00A73964">
        <w:t>지연시키고</w:t>
      </w:r>
      <w:r w:rsidRPr="00A73964">
        <w:t xml:space="preserve">, </w:t>
      </w:r>
      <w:r w:rsidRPr="00A73964">
        <w:t>각</w:t>
      </w:r>
      <w:r w:rsidRPr="00A73964">
        <w:t xml:space="preserve"> </w:t>
      </w:r>
      <w:r w:rsidRPr="00A73964">
        <w:t>지연된</w:t>
      </w:r>
      <w:r w:rsidRPr="00A73964">
        <w:t xml:space="preserve"> </w:t>
      </w:r>
      <w:r w:rsidRPr="00A73964">
        <w:t>값에</w:t>
      </w:r>
      <w:r w:rsidRPr="00A73964">
        <w:t xml:space="preserve"> </w:t>
      </w:r>
      <w:r w:rsidRPr="00A73964">
        <w:t>계수를</w:t>
      </w:r>
      <w:r w:rsidRPr="00A73964">
        <w:t xml:space="preserve"> </w:t>
      </w:r>
      <w:r w:rsidRPr="00A73964">
        <w:t>곱해</w:t>
      </w:r>
      <w:r w:rsidRPr="00A73964">
        <w:t xml:space="preserve"> </w:t>
      </w:r>
      <w:r w:rsidRPr="00A73964">
        <w:t>합산함으로써</w:t>
      </w:r>
      <w:r w:rsidRPr="00A73964">
        <w:t xml:space="preserve"> </w:t>
      </w:r>
      <w:r w:rsidRPr="00A73964">
        <w:t>신호를</w:t>
      </w:r>
      <w:r w:rsidRPr="00A73964">
        <w:t xml:space="preserve"> </w:t>
      </w:r>
      <w:r w:rsidRPr="00A73964">
        <w:t>필터링하는</w:t>
      </w:r>
      <w:r w:rsidRPr="00A73964">
        <w:t xml:space="preserve"> </w:t>
      </w:r>
      <w:r w:rsidRPr="00A73964">
        <w:t>구조를</w:t>
      </w:r>
      <w:r w:rsidRPr="00A73964">
        <w:t xml:space="preserve"> </w:t>
      </w:r>
      <w:r w:rsidRPr="00A73964">
        <w:t>이해할</w:t>
      </w:r>
      <w:r w:rsidRPr="00A73964">
        <w:t xml:space="preserve"> </w:t>
      </w:r>
      <w:r w:rsidRPr="00A73964">
        <w:t>수</w:t>
      </w:r>
      <w:r w:rsidRPr="00A73964">
        <w:t xml:space="preserve"> </w:t>
      </w:r>
      <w:r w:rsidRPr="00A73964">
        <w:t>있었다</w:t>
      </w:r>
      <w:r w:rsidRPr="00A73964">
        <w:t xml:space="preserve">. </w:t>
      </w:r>
      <w:r w:rsidRPr="00A73964">
        <w:t>시뮬레이션</w:t>
      </w:r>
      <w:r w:rsidRPr="00A73964">
        <w:t xml:space="preserve"> </w:t>
      </w:r>
      <w:r w:rsidRPr="00A73964">
        <w:t>결과에서도</w:t>
      </w:r>
      <w:r w:rsidRPr="00A73964">
        <w:t xml:space="preserve"> </w:t>
      </w:r>
      <w:r w:rsidRPr="00A73964">
        <w:t>출력이</w:t>
      </w:r>
      <w:r w:rsidRPr="00A73964">
        <w:t xml:space="preserve"> </w:t>
      </w:r>
      <w:r w:rsidRPr="00A73964">
        <w:t>입력의</w:t>
      </w:r>
      <w:r w:rsidRPr="00A73964">
        <w:t xml:space="preserve"> </w:t>
      </w:r>
      <w:r w:rsidRPr="00A73964">
        <w:t>급격한</w:t>
      </w:r>
      <w:r w:rsidRPr="00A73964">
        <w:t xml:space="preserve"> </w:t>
      </w:r>
      <w:r w:rsidRPr="00A73964">
        <w:t>변화에</w:t>
      </w:r>
      <w:r w:rsidRPr="00A73964">
        <w:t xml:space="preserve"> </w:t>
      </w:r>
      <w:r w:rsidRPr="00A73964">
        <w:t>대해</w:t>
      </w:r>
      <w:r w:rsidRPr="00A73964">
        <w:t xml:space="preserve"> </w:t>
      </w:r>
      <w:r w:rsidRPr="00A73964">
        <w:t>완만하게</w:t>
      </w:r>
      <w:r w:rsidRPr="00A73964">
        <w:t xml:space="preserve"> </w:t>
      </w:r>
      <w:r w:rsidRPr="00A73964">
        <w:t>반응하는</w:t>
      </w:r>
      <w:r w:rsidRPr="00A73964">
        <w:t xml:space="preserve"> </w:t>
      </w:r>
      <w:r w:rsidRPr="00A73964">
        <w:t>것을</w:t>
      </w:r>
      <w:r w:rsidRPr="00A73964">
        <w:t xml:space="preserve"> </w:t>
      </w:r>
      <w:r w:rsidRPr="00A73964">
        <w:t>확인하였고</w:t>
      </w:r>
      <w:r w:rsidRPr="00A73964">
        <w:t xml:space="preserve">, </w:t>
      </w:r>
      <w:r w:rsidRPr="00A73964">
        <w:t>이는</w:t>
      </w:r>
      <w:r w:rsidRPr="00A73964">
        <w:t xml:space="preserve"> FIR </w:t>
      </w:r>
      <w:r w:rsidRPr="00A73964">
        <w:t>필터의</w:t>
      </w:r>
      <w:r w:rsidRPr="00A73964">
        <w:t xml:space="preserve"> </w:t>
      </w:r>
      <w:r w:rsidR="0082666C">
        <w:rPr>
          <w:rFonts w:hint="eastAsia"/>
        </w:rPr>
        <w:t>low pass filter</w:t>
      </w:r>
      <w:r w:rsidRPr="00A73964">
        <w:t xml:space="preserve"> </w:t>
      </w:r>
      <w:r w:rsidRPr="00A73964">
        <w:t>특성이</w:t>
      </w:r>
      <w:r w:rsidRPr="00A73964">
        <w:t xml:space="preserve"> </w:t>
      </w:r>
      <w:r w:rsidRPr="00A73964">
        <w:t>잘</w:t>
      </w:r>
      <w:r w:rsidRPr="00A73964">
        <w:t xml:space="preserve"> </w:t>
      </w:r>
      <w:r w:rsidRPr="00A73964">
        <w:t>반영된</w:t>
      </w:r>
      <w:r w:rsidRPr="00A73964">
        <w:t xml:space="preserve"> </w:t>
      </w:r>
      <w:r w:rsidRPr="00A73964">
        <w:t>결과였다</w:t>
      </w:r>
      <w:r w:rsidRPr="00A73964">
        <w:t xml:space="preserve">. </w:t>
      </w:r>
      <w:r w:rsidRPr="00A73964">
        <w:t>특히</w:t>
      </w:r>
      <w:r w:rsidRPr="00A73964">
        <w:t xml:space="preserve"> </w:t>
      </w:r>
      <w:r w:rsidRPr="00A73964">
        <w:t>부호</w:t>
      </w:r>
      <w:r w:rsidRPr="00A73964">
        <w:t xml:space="preserve"> </w:t>
      </w:r>
      <w:r w:rsidRPr="00A73964">
        <w:t>처리</w:t>
      </w:r>
      <w:r w:rsidRPr="00A73964">
        <w:t xml:space="preserve">, </w:t>
      </w:r>
      <w:proofErr w:type="spellStart"/>
      <w:r w:rsidRPr="00A73964">
        <w:t>클록</w:t>
      </w:r>
      <w:proofErr w:type="spellEnd"/>
      <w:r w:rsidRPr="00A73964">
        <w:t xml:space="preserve"> </w:t>
      </w:r>
      <w:r w:rsidRPr="00A73964">
        <w:t>동기화</w:t>
      </w:r>
      <w:r w:rsidRPr="00A73964">
        <w:t xml:space="preserve">, </w:t>
      </w:r>
      <w:r w:rsidRPr="00A73964">
        <w:t>리셋</w:t>
      </w:r>
      <w:r w:rsidRPr="00A73964">
        <w:t xml:space="preserve"> </w:t>
      </w:r>
      <w:r w:rsidRPr="00A73964">
        <w:t>동작</w:t>
      </w:r>
      <w:r w:rsidRPr="00A73964">
        <w:t xml:space="preserve"> </w:t>
      </w:r>
      <w:r w:rsidRPr="00A73964">
        <w:t>등</w:t>
      </w:r>
      <w:r w:rsidRPr="00A73964">
        <w:t xml:space="preserve"> </w:t>
      </w:r>
      <w:r w:rsidRPr="00A73964">
        <w:t>기본적인</w:t>
      </w:r>
      <w:r w:rsidRPr="00A73964">
        <w:t xml:space="preserve"> </w:t>
      </w:r>
      <w:r w:rsidRPr="00A73964">
        <w:t>디지털</w:t>
      </w:r>
      <w:r w:rsidRPr="00A73964">
        <w:t xml:space="preserve"> </w:t>
      </w:r>
      <w:r w:rsidRPr="00A73964">
        <w:t>설계</w:t>
      </w:r>
      <w:r w:rsidRPr="00A73964">
        <w:t xml:space="preserve"> </w:t>
      </w:r>
      <w:r w:rsidRPr="00A73964">
        <w:t>요소들이</w:t>
      </w:r>
      <w:r w:rsidRPr="00A73964">
        <w:t xml:space="preserve"> </w:t>
      </w:r>
      <w:r w:rsidRPr="00A73964">
        <w:t>올바르게</w:t>
      </w:r>
      <w:r w:rsidRPr="00A73964">
        <w:t xml:space="preserve"> </w:t>
      </w:r>
      <w:r w:rsidRPr="00A73964">
        <w:t>적용되어</w:t>
      </w:r>
      <w:r w:rsidRPr="00A73964">
        <w:t xml:space="preserve"> </w:t>
      </w:r>
      <w:r w:rsidRPr="00A73964">
        <w:t>실용적인</w:t>
      </w:r>
      <w:r w:rsidRPr="00A73964">
        <w:t xml:space="preserve"> </w:t>
      </w:r>
      <w:r w:rsidRPr="00A73964">
        <w:t>필터</w:t>
      </w:r>
      <w:r w:rsidRPr="00A73964">
        <w:t xml:space="preserve"> </w:t>
      </w:r>
      <w:r w:rsidRPr="00A73964">
        <w:t>회로를</w:t>
      </w:r>
      <w:r w:rsidRPr="00A73964">
        <w:t xml:space="preserve"> </w:t>
      </w:r>
      <w:r w:rsidRPr="00A73964">
        <w:t>구현할</w:t>
      </w:r>
      <w:r w:rsidRPr="00A73964">
        <w:t xml:space="preserve"> </w:t>
      </w:r>
      <w:r w:rsidRPr="00A73964">
        <w:t>수</w:t>
      </w:r>
      <w:r w:rsidRPr="00A73964">
        <w:t xml:space="preserve"> </w:t>
      </w:r>
      <w:r w:rsidRPr="00A73964">
        <w:t>있었던</w:t>
      </w:r>
      <w:r w:rsidRPr="00A73964">
        <w:t xml:space="preserve"> </w:t>
      </w:r>
      <w:r w:rsidRPr="00A73964">
        <w:t>점이</w:t>
      </w:r>
      <w:r w:rsidRPr="00A73964">
        <w:t xml:space="preserve"> </w:t>
      </w:r>
      <w:r w:rsidRPr="00A73964">
        <w:t>인상</w:t>
      </w:r>
      <w:r w:rsidRPr="00A73964">
        <w:t xml:space="preserve"> </w:t>
      </w:r>
      <w:r w:rsidRPr="00A73964">
        <w:t>깊었다</w:t>
      </w:r>
      <w:r w:rsidRPr="00A73964">
        <w:t>.</w:t>
      </w:r>
    </w:p>
    <w:p w14:paraId="269BAFEF" w14:textId="77777777" w:rsidR="00A73964" w:rsidRPr="00A73964" w:rsidRDefault="00A73964" w:rsidP="00534BBF">
      <w:pPr>
        <w:rPr>
          <w:rFonts w:hint="eastAsia"/>
        </w:rPr>
      </w:pPr>
    </w:p>
    <w:p w14:paraId="049F5FD5" w14:textId="77777777" w:rsidR="00A73964" w:rsidRDefault="00A73964" w:rsidP="00534BBF"/>
    <w:p w14:paraId="004694F6" w14:textId="77777777" w:rsidR="00A17116" w:rsidRDefault="00A17116" w:rsidP="00534BBF"/>
    <w:p w14:paraId="14260C33" w14:textId="77777777" w:rsidR="00A17116" w:rsidRDefault="00A17116" w:rsidP="00534BBF"/>
    <w:p w14:paraId="55364546" w14:textId="77777777" w:rsidR="00A17116" w:rsidRDefault="00A17116" w:rsidP="00534BBF">
      <w:pPr>
        <w:rPr>
          <w:rFonts w:hint="eastAsia"/>
        </w:rPr>
      </w:pPr>
    </w:p>
    <w:p w14:paraId="373E24F0" w14:textId="3464B719" w:rsidR="00FB4261" w:rsidRPr="00534BBF" w:rsidRDefault="00FB4261" w:rsidP="00FB4261">
      <w:pPr>
        <w:pStyle w:val="1"/>
        <w:rPr>
          <w:rFonts w:ascii="맑은 고딕" w:eastAsia="맑은 고딕" w:hAnsi="맑은 고딕" w:hint="eastAsia"/>
          <w:b/>
          <w:sz w:val="26"/>
        </w:rPr>
      </w:pPr>
      <w:r>
        <w:rPr>
          <w:rFonts w:ascii="맑은 고딕" w:eastAsia="맑은 고딕" w:hAnsi="맑은 고딕" w:hint="eastAsia"/>
          <w:b/>
          <w:sz w:val="26"/>
        </w:rPr>
        <w:lastRenderedPageBreak/>
        <w:t>3번 문제</w:t>
      </w:r>
    </w:p>
    <w:p w14:paraId="5B2FBDCA" w14:textId="6A4C0210" w:rsidR="00A17116" w:rsidRDefault="00A17116" w:rsidP="00A17116">
      <w:pPr>
        <w:rPr>
          <w:rFonts w:hint="eastAsia"/>
        </w:rPr>
      </w:pPr>
      <w:r>
        <w:rPr>
          <w:rFonts w:hint="eastAsia"/>
          <w:b/>
          <w:sz w:val="24"/>
        </w:rPr>
        <w:t>Block diagram</w:t>
      </w:r>
    </w:p>
    <w:p w14:paraId="40328F6C" w14:textId="177C0A92" w:rsidR="00534BBF" w:rsidRDefault="00A17116" w:rsidP="006D0E37">
      <w:r>
        <w:rPr>
          <w:noProof/>
        </w:rPr>
        <w:drawing>
          <wp:inline distT="0" distB="0" distL="0" distR="0" wp14:anchorId="399ED325" wp14:editId="59331366">
            <wp:extent cx="6391275" cy="4886325"/>
            <wp:effectExtent l="0" t="0" r="9525" b="9525"/>
            <wp:docPr id="1056978743" name="그림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488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239EE" w14:textId="77777777" w:rsidR="00962FA4" w:rsidRDefault="00A17116" w:rsidP="00962FA4">
      <w:pPr>
        <w:rPr>
          <w:rFonts w:hint="eastAsia"/>
        </w:rPr>
      </w:pPr>
      <w:r>
        <w:rPr>
          <w:rFonts w:hint="eastAsia"/>
        </w:rPr>
        <w:t xml:space="preserve"> </w:t>
      </w:r>
      <w:r w:rsidR="00962FA4" w:rsidRPr="006B3C06">
        <w:rPr>
          <w:rFonts w:hint="eastAsia"/>
          <w:highlight w:val="yellow"/>
        </w:rPr>
        <w:t>[</w:t>
      </w:r>
      <w:r w:rsidR="00962FA4">
        <w:rPr>
          <w:rFonts w:hint="eastAsia"/>
          <w:highlight w:val="yellow"/>
        </w:rPr>
        <w:t>작성한</w:t>
      </w:r>
      <w:r w:rsidR="00962FA4">
        <w:rPr>
          <w:rFonts w:hint="eastAsia"/>
          <w:highlight w:val="yellow"/>
        </w:rPr>
        <w:t xml:space="preserve"> </w:t>
      </w:r>
      <w:r w:rsidR="00962FA4">
        <w:rPr>
          <w:rFonts w:hint="eastAsia"/>
          <w:highlight w:val="yellow"/>
        </w:rPr>
        <w:t>블록</w:t>
      </w:r>
      <w:r w:rsidR="00962FA4">
        <w:rPr>
          <w:rFonts w:hint="eastAsia"/>
          <w:highlight w:val="yellow"/>
        </w:rPr>
        <w:t xml:space="preserve"> </w:t>
      </w:r>
      <w:r w:rsidR="00962FA4">
        <w:rPr>
          <w:rFonts w:hint="eastAsia"/>
          <w:highlight w:val="yellow"/>
        </w:rPr>
        <w:t>다이어그램</w:t>
      </w:r>
      <w:r w:rsidR="00962FA4" w:rsidRPr="006B3C06">
        <w:rPr>
          <w:rFonts w:hint="eastAsia"/>
          <w:highlight w:val="yellow"/>
        </w:rPr>
        <w:t>]</w:t>
      </w:r>
    </w:p>
    <w:p w14:paraId="42996C8A" w14:textId="08D5297E" w:rsidR="00FB4261" w:rsidRPr="00962FA4" w:rsidRDefault="00FB4261" w:rsidP="006D0E37">
      <w:pPr>
        <w:rPr>
          <w:rFonts w:hint="eastAsia"/>
        </w:rPr>
      </w:pPr>
    </w:p>
    <w:p w14:paraId="716FB479" w14:textId="77777777" w:rsidR="00FB4261" w:rsidRDefault="00FB4261" w:rsidP="006D0E37"/>
    <w:p w14:paraId="3C7837EA" w14:textId="77777777" w:rsidR="00A17116" w:rsidRDefault="00A17116" w:rsidP="006D0E37"/>
    <w:p w14:paraId="5C160A17" w14:textId="77777777" w:rsidR="00A17116" w:rsidRDefault="00A17116" w:rsidP="006D0E37"/>
    <w:p w14:paraId="64C6BC86" w14:textId="77777777" w:rsidR="00A17116" w:rsidRDefault="00A17116" w:rsidP="006D0E37"/>
    <w:p w14:paraId="77B6812C" w14:textId="77777777" w:rsidR="00A17116" w:rsidRDefault="00A17116" w:rsidP="006D0E37"/>
    <w:p w14:paraId="546D02A2" w14:textId="77777777" w:rsidR="00A17116" w:rsidRDefault="00A17116" w:rsidP="006D0E37"/>
    <w:p w14:paraId="3BC531DD" w14:textId="77777777" w:rsidR="00A17116" w:rsidRDefault="00A17116" w:rsidP="006D0E37"/>
    <w:p w14:paraId="5CF48C8F" w14:textId="77777777" w:rsidR="00A17116" w:rsidRDefault="00A17116" w:rsidP="006D0E37"/>
    <w:p w14:paraId="093EC5C8" w14:textId="77777777" w:rsidR="00A17116" w:rsidRDefault="00A17116" w:rsidP="006D0E37"/>
    <w:p w14:paraId="647ACB85" w14:textId="77777777" w:rsidR="00A17116" w:rsidRDefault="00A17116" w:rsidP="006D0E37"/>
    <w:p w14:paraId="594F2906" w14:textId="77777777" w:rsidR="00A17116" w:rsidRDefault="00A17116" w:rsidP="006D0E37"/>
    <w:p w14:paraId="22BEAE0F" w14:textId="77777777" w:rsidR="00A17116" w:rsidRDefault="00A17116" w:rsidP="006D0E37"/>
    <w:p w14:paraId="07CDDCBD" w14:textId="77777777" w:rsidR="00A17116" w:rsidRDefault="00A17116" w:rsidP="006D0E37"/>
    <w:p w14:paraId="606D0C9B" w14:textId="77777777" w:rsidR="00A17116" w:rsidRDefault="00A17116" w:rsidP="006D0E37">
      <w:pPr>
        <w:rPr>
          <w:rFonts w:hint="eastAsia"/>
        </w:rPr>
      </w:pPr>
    </w:p>
    <w:p w14:paraId="70651F3E" w14:textId="77777777" w:rsidR="00FB4261" w:rsidRDefault="00FB4261" w:rsidP="00FB4261">
      <w:proofErr w:type="gramStart"/>
      <w:r>
        <w:rPr>
          <w:rFonts w:hint="eastAsia"/>
          <w:b/>
          <w:sz w:val="24"/>
        </w:rPr>
        <w:t>V</w:t>
      </w:r>
      <w:r>
        <w:rPr>
          <w:b/>
          <w:sz w:val="24"/>
        </w:rPr>
        <w:t xml:space="preserve">erilog </w:t>
      </w:r>
      <w:r>
        <w:rPr>
          <w:rFonts w:hint="eastAsia"/>
          <w:b/>
          <w:sz w:val="24"/>
        </w:rPr>
        <w:t xml:space="preserve"> </w:t>
      </w:r>
      <w:r>
        <w:rPr>
          <w:b/>
          <w:sz w:val="24"/>
        </w:rPr>
        <w:t>Code</w:t>
      </w:r>
      <w:proofErr w:type="gramEnd"/>
      <w:r>
        <w:rPr>
          <w:b/>
          <w:sz w:val="24"/>
        </w:rPr>
        <w:t xml:space="preserve"> </w:t>
      </w:r>
      <w:proofErr w:type="gramStart"/>
      <w:r>
        <w:rPr>
          <w:b/>
          <w:sz w:val="24"/>
        </w:rPr>
        <w:t xml:space="preserve">/  </w:t>
      </w:r>
      <w:r>
        <w:rPr>
          <w:rFonts w:hint="eastAsia"/>
          <w:b/>
          <w:sz w:val="24"/>
        </w:rPr>
        <w:t>주석</w:t>
      </w:r>
      <w:proofErr w:type="gramEnd"/>
    </w:p>
    <w:p w14:paraId="677436BF" w14:textId="2634420C" w:rsidR="00FB4261" w:rsidRDefault="00C70535" w:rsidP="006D0E37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38F3C1D" wp14:editId="2B52E552">
            <wp:extent cx="3790950" cy="5972175"/>
            <wp:effectExtent l="0" t="0" r="0" b="9525"/>
            <wp:docPr id="205234775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597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B389A" w14:textId="0D9AD010" w:rsidR="000D2EC6" w:rsidRDefault="00F06C07" w:rsidP="006D0E37">
      <w:pPr>
        <w:rPr>
          <w:rFonts w:hint="eastAsia"/>
        </w:rPr>
      </w:pPr>
      <w:r w:rsidRPr="006B3C06">
        <w:rPr>
          <w:rFonts w:hint="eastAsia"/>
          <w:highlight w:val="yellow"/>
        </w:rPr>
        <w:t>[</w:t>
      </w:r>
      <w:r>
        <w:rPr>
          <w:rFonts w:hint="eastAsia"/>
          <w:highlight w:val="yellow"/>
        </w:rPr>
        <w:t xml:space="preserve">module </w:t>
      </w:r>
      <w:r>
        <w:rPr>
          <w:rFonts w:hint="eastAsia"/>
          <w:highlight w:val="yellow"/>
        </w:rPr>
        <w:t>앞부분</w:t>
      </w:r>
      <w:r w:rsidRPr="006B3C06">
        <w:rPr>
          <w:rFonts w:hint="eastAsia"/>
          <w:highlight w:val="yellow"/>
        </w:rPr>
        <w:t>]</w:t>
      </w:r>
    </w:p>
    <w:p w14:paraId="7F5A3E3B" w14:textId="687075E4" w:rsidR="00971939" w:rsidRDefault="00971939" w:rsidP="00F55E17">
      <w:pPr>
        <w:ind w:firstLineChars="100" w:firstLine="200"/>
        <w:rPr>
          <w:rFonts w:hint="eastAsia"/>
        </w:rPr>
      </w:pPr>
      <w:r w:rsidRPr="00971939">
        <w:t>이</w:t>
      </w:r>
      <w:r w:rsidRPr="00971939">
        <w:t xml:space="preserve"> </w:t>
      </w:r>
      <w:r w:rsidRPr="00971939">
        <w:t>모듈은</w:t>
      </w:r>
      <w:r w:rsidRPr="00971939">
        <w:t xml:space="preserve"> </w:t>
      </w:r>
      <w:r w:rsidRPr="00971939">
        <w:t>부호</w:t>
      </w:r>
      <w:r w:rsidRPr="00971939">
        <w:t xml:space="preserve"> </w:t>
      </w:r>
      <w:r w:rsidRPr="00971939">
        <w:t>있는</w:t>
      </w:r>
      <w:r w:rsidRPr="00971939">
        <w:t xml:space="preserve"> 8</w:t>
      </w:r>
      <w:r w:rsidRPr="00971939">
        <w:t>비트</w:t>
      </w:r>
      <w:r w:rsidRPr="00971939">
        <w:t xml:space="preserve"> </w:t>
      </w:r>
      <w:r w:rsidRPr="00971939">
        <w:t>곱셈을</w:t>
      </w:r>
      <w:r w:rsidRPr="00971939">
        <w:t xml:space="preserve"> </w:t>
      </w:r>
      <w:r w:rsidRPr="00971939">
        <w:t>수행하는</w:t>
      </w:r>
      <w:r w:rsidRPr="00971939">
        <w:t xml:space="preserve"> </w:t>
      </w:r>
      <w:r w:rsidRPr="00971939">
        <w:rPr>
          <w:b/>
          <w:bCs/>
        </w:rPr>
        <w:t xml:space="preserve">Booth </w:t>
      </w:r>
      <w:r w:rsidRPr="00971939">
        <w:rPr>
          <w:b/>
          <w:bCs/>
        </w:rPr>
        <w:t>알고리즘</w:t>
      </w:r>
      <w:r w:rsidRPr="00971939">
        <w:rPr>
          <w:b/>
          <w:bCs/>
        </w:rPr>
        <w:t xml:space="preserve"> </w:t>
      </w:r>
      <w:r w:rsidRPr="00971939">
        <w:rPr>
          <w:b/>
          <w:bCs/>
        </w:rPr>
        <w:t>기반의</w:t>
      </w:r>
      <w:r w:rsidRPr="00971939">
        <w:rPr>
          <w:b/>
          <w:bCs/>
        </w:rPr>
        <w:t xml:space="preserve"> </w:t>
      </w:r>
      <w:r w:rsidRPr="00971939">
        <w:rPr>
          <w:b/>
          <w:bCs/>
        </w:rPr>
        <w:t>곱셈기</w:t>
      </w:r>
      <w:r w:rsidRPr="00971939">
        <w:t>로</w:t>
      </w:r>
      <w:r w:rsidRPr="00971939">
        <w:t xml:space="preserve">, </w:t>
      </w:r>
      <w:r w:rsidRPr="00971939">
        <w:t>클럭</w:t>
      </w:r>
      <w:r w:rsidRPr="00971939">
        <w:t xml:space="preserve"> </w:t>
      </w:r>
      <w:r w:rsidRPr="00971939">
        <w:t>동기식</w:t>
      </w:r>
      <w:r w:rsidRPr="00971939">
        <w:t xml:space="preserve"> </w:t>
      </w:r>
      <w:r w:rsidRPr="00971939">
        <w:t>상태기계를</w:t>
      </w:r>
      <w:r w:rsidRPr="00971939">
        <w:t xml:space="preserve"> </w:t>
      </w:r>
      <w:r w:rsidRPr="00971939">
        <w:t>기반으로</w:t>
      </w:r>
      <w:r w:rsidRPr="00971939">
        <w:t xml:space="preserve"> </w:t>
      </w:r>
      <w:r w:rsidRPr="00971939">
        <w:t>동작한다</w:t>
      </w:r>
      <w:r w:rsidRPr="00971939">
        <w:t xml:space="preserve">. start </w:t>
      </w:r>
      <w:r w:rsidRPr="00971939">
        <w:t>신호를</w:t>
      </w:r>
      <w:r w:rsidRPr="00971939">
        <w:t xml:space="preserve"> </w:t>
      </w:r>
      <w:r w:rsidRPr="00971939">
        <w:t>통해</w:t>
      </w:r>
      <w:r w:rsidRPr="00971939">
        <w:t xml:space="preserve"> </w:t>
      </w:r>
      <w:r w:rsidRPr="00971939">
        <w:t>곱셈</w:t>
      </w:r>
      <w:r w:rsidRPr="00971939">
        <w:t xml:space="preserve"> </w:t>
      </w:r>
      <w:r w:rsidRPr="00971939">
        <w:t>연산을</w:t>
      </w:r>
      <w:r w:rsidRPr="00971939">
        <w:t xml:space="preserve"> </w:t>
      </w:r>
      <w:r w:rsidRPr="00971939">
        <w:t>시작하며</w:t>
      </w:r>
      <w:r w:rsidRPr="00971939">
        <w:t xml:space="preserve">, </w:t>
      </w:r>
      <w:r w:rsidRPr="00971939">
        <w:t>완료되면</w:t>
      </w:r>
      <w:r w:rsidRPr="00971939">
        <w:t xml:space="preserve"> done </w:t>
      </w:r>
      <w:r w:rsidRPr="00971939">
        <w:t>신호가</w:t>
      </w:r>
      <w:r w:rsidRPr="00971939">
        <w:t xml:space="preserve"> high</w:t>
      </w:r>
      <w:r w:rsidRPr="00971939">
        <w:t>가</w:t>
      </w:r>
      <w:r w:rsidRPr="00971939">
        <w:t xml:space="preserve"> </w:t>
      </w:r>
      <w:r w:rsidRPr="00971939">
        <w:t>되고</w:t>
      </w:r>
      <w:r w:rsidRPr="00971939">
        <w:t xml:space="preserve"> </w:t>
      </w:r>
      <w:r w:rsidRPr="00971939">
        <w:t>최종</w:t>
      </w:r>
      <w:r w:rsidRPr="00971939">
        <w:t xml:space="preserve"> </w:t>
      </w:r>
      <w:r w:rsidRPr="00971939">
        <w:t>결과는</w:t>
      </w:r>
      <w:r w:rsidRPr="00971939">
        <w:t xml:space="preserve"> Product</w:t>
      </w:r>
      <w:r w:rsidRPr="00971939">
        <w:t>에</w:t>
      </w:r>
      <w:r w:rsidRPr="00971939">
        <w:t xml:space="preserve"> </w:t>
      </w:r>
      <w:r w:rsidRPr="00971939">
        <w:t>출력된다</w:t>
      </w:r>
      <w:r w:rsidRPr="00971939">
        <w:t>.</w:t>
      </w:r>
    </w:p>
    <w:p w14:paraId="10B01BC1" w14:textId="0AB8E007" w:rsidR="00971939" w:rsidRDefault="00971939" w:rsidP="00F55E17">
      <w:r>
        <w:rPr>
          <w:rFonts w:hint="eastAsia"/>
        </w:rPr>
        <w:t>포트는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</w:p>
    <w:p w14:paraId="2A8A983F" w14:textId="53ECA376" w:rsidR="00971939" w:rsidRPr="00971939" w:rsidRDefault="00971939" w:rsidP="00971939">
      <w:proofErr w:type="spellStart"/>
      <w:r w:rsidRPr="00971939">
        <w:t>clk</w:t>
      </w:r>
      <w:proofErr w:type="spellEnd"/>
      <w:r w:rsidRPr="00971939">
        <w:t xml:space="preserve">: </w:t>
      </w:r>
      <w:r w:rsidRPr="00971939">
        <w:t>클럭</w:t>
      </w:r>
      <w:r w:rsidRPr="00971939">
        <w:t xml:space="preserve"> </w:t>
      </w:r>
      <w:proofErr w:type="gramStart"/>
      <w:r w:rsidRPr="00971939">
        <w:t>입력</w:t>
      </w:r>
      <w:r>
        <w:rPr>
          <w:rFonts w:hint="eastAsia"/>
        </w:rPr>
        <w:t xml:space="preserve">,  </w:t>
      </w:r>
      <w:proofErr w:type="spellStart"/>
      <w:r w:rsidRPr="00971939">
        <w:t>rst</w:t>
      </w:r>
      <w:proofErr w:type="spellEnd"/>
      <w:proofErr w:type="gramEnd"/>
      <w:r w:rsidRPr="00971939">
        <w:t xml:space="preserve">: </w:t>
      </w:r>
      <w:r w:rsidRPr="00971939">
        <w:t>동기</w:t>
      </w:r>
      <w:r w:rsidRPr="00971939">
        <w:t xml:space="preserve"> </w:t>
      </w:r>
      <w:r w:rsidRPr="00971939">
        <w:t>리셋</w:t>
      </w:r>
      <w:r w:rsidRPr="00971939">
        <w:t xml:space="preserve"> </w:t>
      </w:r>
      <w:r w:rsidRPr="00971939">
        <w:t>신호</w:t>
      </w:r>
      <w:r>
        <w:rPr>
          <w:rFonts w:hint="eastAsia"/>
        </w:rPr>
        <w:t xml:space="preserve">, </w:t>
      </w:r>
      <w:r w:rsidRPr="00971939">
        <w:t xml:space="preserve">start: </w:t>
      </w:r>
      <w:r w:rsidRPr="00971939">
        <w:t>곱셈</w:t>
      </w:r>
      <w:r w:rsidRPr="00971939">
        <w:t xml:space="preserve"> </w:t>
      </w:r>
      <w:r w:rsidRPr="00971939">
        <w:t>시작</w:t>
      </w:r>
      <w:r w:rsidRPr="00971939">
        <w:t xml:space="preserve"> </w:t>
      </w:r>
      <w:r w:rsidRPr="00971939">
        <w:t>신호</w:t>
      </w:r>
      <w:r>
        <w:rPr>
          <w:rFonts w:hint="eastAsia"/>
        </w:rPr>
        <w:t xml:space="preserve">, </w:t>
      </w:r>
      <w:proofErr w:type="spellStart"/>
      <w:r w:rsidRPr="00971939">
        <w:t>Mcand</w:t>
      </w:r>
      <w:proofErr w:type="spellEnd"/>
      <w:r w:rsidRPr="00971939">
        <w:t xml:space="preserve">: </w:t>
      </w:r>
      <w:r w:rsidRPr="00971939">
        <w:t>피승수</w:t>
      </w:r>
      <w:r w:rsidRPr="00971939">
        <w:t>(8</w:t>
      </w:r>
      <w:r w:rsidRPr="00971939">
        <w:t>비트</w:t>
      </w:r>
      <w:r w:rsidRPr="00971939">
        <w:t>, signed</w:t>
      </w:r>
      <w:proofErr w:type="gramStart"/>
      <w:r w:rsidRPr="00971939">
        <w:t>)</w:t>
      </w:r>
      <w:r>
        <w:rPr>
          <w:rFonts w:hint="eastAsia"/>
        </w:rPr>
        <w:t xml:space="preserve">, </w:t>
      </w:r>
      <w:r w:rsidRPr="00971939">
        <w:t xml:space="preserve"> </w:t>
      </w:r>
      <w:proofErr w:type="spellStart"/>
      <w:r w:rsidRPr="00971939">
        <w:t>Mplier</w:t>
      </w:r>
      <w:proofErr w:type="spellEnd"/>
      <w:proofErr w:type="gramEnd"/>
      <w:r w:rsidRPr="00971939">
        <w:t xml:space="preserve">: </w:t>
      </w:r>
      <w:r w:rsidRPr="00971939">
        <w:t>승수</w:t>
      </w:r>
      <w:r w:rsidRPr="00971939">
        <w:t>(8</w:t>
      </w:r>
      <w:r w:rsidRPr="00971939">
        <w:t>비트</w:t>
      </w:r>
      <w:r w:rsidRPr="00971939">
        <w:t>, signed)</w:t>
      </w:r>
      <w:r>
        <w:rPr>
          <w:rFonts w:hint="eastAsia"/>
        </w:rPr>
        <w:t>,</w:t>
      </w:r>
      <w:r w:rsidRPr="00971939">
        <w:t xml:space="preserve"> Product: </w:t>
      </w:r>
      <w:r w:rsidRPr="00971939">
        <w:t>곱셈</w:t>
      </w:r>
      <w:r w:rsidRPr="00971939">
        <w:t xml:space="preserve"> </w:t>
      </w:r>
      <w:r w:rsidRPr="00971939">
        <w:t>결과</w:t>
      </w:r>
      <w:r w:rsidRPr="00971939">
        <w:t>(16</w:t>
      </w:r>
      <w:r w:rsidRPr="00971939">
        <w:t>비트</w:t>
      </w:r>
      <w:r w:rsidRPr="00971939">
        <w:t>, signed</w:t>
      </w:r>
      <w:proofErr w:type="gramStart"/>
      <w:r w:rsidRPr="00971939">
        <w:t>)</w:t>
      </w:r>
      <w:r>
        <w:rPr>
          <w:rFonts w:hint="eastAsia"/>
        </w:rPr>
        <w:t xml:space="preserve">, </w:t>
      </w:r>
      <w:r w:rsidRPr="00971939">
        <w:t xml:space="preserve"> done</w:t>
      </w:r>
      <w:proofErr w:type="gramEnd"/>
      <w:r w:rsidRPr="00971939">
        <w:t xml:space="preserve">: </w:t>
      </w:r>
      <w:r w:rsidRPr="00971939">
        <w:t>연산</w:t>
      </w:r>
      <w:r w:rsidRPr="00971939">
        <w:t xml:space="preserve"> </w:t>
      </w:r>
      <w:r w:rsidRPr="00971939">
        <w:t>완료</w:t>
      </w:r>
      <w:r w:rsidRPr="00971939">
        <w:t xml:space="preserve"> </w:t>
      </w:r>
      <w:r w:rsidRPr="00971939">
        <w:t>플래그</w:t>
      </w:r>
    </w:p>
    <w:p w14:paraId="39E259C0" w14:textId="5F29E3AF" w:rsidR="00F55E17" w:rsidRPr="00F55E17" w:rsidRDefault="00F55E17" w:rsidP="00F55E17">
      <w:r>
        <w:rPr>
          <w:rFonts w:hint="eastAsia"/>
        </w:rPr>
        <w:t>그리고</w:t>
      </w:r>
      <w:r>
        <w:rPr>
          <w:rFonts w:hint="eastAsia"/>
        </w:rPr>
        <w:t xml:space="preserve"> </w:t>
      </w:r>
      <w:r w:rsidRPr="00F55E17">
        <w:t>7</w:t>
      </w:r>
      <w:r w:rsidRPr="00F55E17">
        <w:t>개의</w:t>
      </w:r>
      <w:r w:rsidRPr="00F55E17">
        <w:t xml:space="preserve"> </w:t>
      </w:r>
      <w:r w:rsidRPr="00F55E17">
        <w:t>상태가</w:t>
      </w:r>
      <w:r w:rsidRPr="00F55E17">
        <w:t xml:space="preserve"> </w:t>
      </w:r>
      <w:r w:rsidRPr="00F55E17">
        <w:t>정의되어</w:t>
      </w:r>
      <w:r w:rsidRPr="00F55E17">
        <w:t xml:space="preserve"> </w:t>
      </w:r>
      <w:r w:rsidRPr="00F55E17">
        <w:t>있으며</w:t>
      </w:r>
      <w:r w:rsidRPr="00F55E17">
        <w:t xml:space="preserve">, </w:t>
      </w:r>
      <w:r w:rsidRPr="00F55E17">
        <w:t>각각의</w:t>
      </w:r>
      <w:r w:rsidRPr="00F55E17">
        <w:t xml:space="preserve"> </w:t>
      </w:r>
      <w:r w:rsidRPr="00F55E17">
        <w:t>기능은</w:t>
      </w:r>
      <w:r w:rsidRPr="00F55E17">
        <w:t xml:space="preserve"> </w:t>
      </w:r>
      <w:r w:rsidRPr="00F55E17">
        <w:t>다음과</w:t>
      </w:r>
      <w:r w:rsidRPr="00F55E17">
        <w:t xml:space="preserve"> </w:t>
      </w:r>
      <w:r w:rsidRPr="00F55E17">
        <w:t>같다</w:t>
      </w:r>
    </w:p>
    <w:p w14:paraId="3B99FBA2" w14:textId="26B32D42" w:rsidR="00F55E17" w:rsidRPr="00F55E17" w:rsidRDefault="00F55E17" w:rsidP="00125613">
      <w:pPr>
        <w:pStyle w:val="ac"/>
        <w:numPr>
          <w:ilvl w:val="0"/>
          <w:numId w:val="1"/>
        </w:numPr>
        <w:ind w:leftChars="0"/>
      </w:pPr>
      <w:r w:rsidRPr="00F55E17">
        <w:lastRenderedPageBreak/>
        <w:t xml:space="preserve">IDLE: </w:t>
      </w:r>
      <w:r w:rsidRPr="00F55E17">
        <w:t>초기</w:t>
      </w:r>
      <w:r w:rsidRPr="00F55E17">
        <w:t xml:space="preserve"> </w:t>
      </w:r>
      <w:r w:rsidRPr="00F55E17">
        <w:t>상태</w:t>
      </w:r>
      <w:r w:rsidRPr="00F55E17">
        <w:t xml:space="preserve"> </w:t>
      </w:r>
      <w:r w:rsidRPr="00F55E17">
        <w:t>또는</w:t>
      </w:r>
      <w:r w:rsidRPr="00F55E17">
        <w:t xml:space="preserve"> </w:t>
      </w:r>
      <w:r w:rsidRPr="00F55E17">
        <w:t>대기</w:t>
      </w:r>
      <w:r w:rsidRPr="00F55E17">
        <w:t xml:space="preserve"> </w:t>
      </w:r>
      <w:r w:rsidRPr="00F55E17">
        <w:t>상태</w:t>
      </w:r>
    </w:p>
    <w:p w14:paraId="1D574A60" w14:textId="77777777" w:rsidR="00F55E17" w:rsidRPr="00F55E17" w:rsidRDefault="00F55E17" w:rsidP="00F55E17">
      <w:pPr>
        <w:numPr>
          <w:ilvl w:val="0"/>
          <w:numId w:val="1"/>
        </w:numPr>
      </w:pPr>
      <w:r w:rsidRPr="00F55E17">
        <w:t xml:space="preserve">LOAD: </w:t>
      </w:r>
      <w:r w:rsidRPr="00F55E17">
        <w:t>내부</w:t>
      </w:r>
      <w:r w:rsidRPr="00F55E17">
        <w:t xml:space="preserve"> </w:t>
      </w:r>
      <w:r w:rsidRPr="00F55E17">
        <w:t>레지스터</w:t>
      </w:r>
      <w:r w:rsidRPr="00F55E17">
        <w:t xml:space="preserve"> </w:t>
      </w:r>
      <w:r w:rsidRPr="00F55E17">
        <w:t>초기화</w:t>
      </w:r>
      <w:r w:rsidRPr="00F55E17">
        <w:t xml:space="preserve"> </w:t>
      </w:r>
      <w:r w:rsidRPr="00F55E17">
        <w:t>및</w:t>
      </w:r>
      <w:r w:rsidRPr="00F55E17">
        <w:t xml:space="preserve"> </w:t>
      </w:r>
      <w:r w:rsidRPr="00F55E17">
        <w:t>데이터</w:t>
      </w:r>
      <w:r w:rsidRPr="00F55E17">
        <w:t xml:space="preserve"> </w:t>
      </w:r>
      <w:r w:rsidRPr="00F55E17">
        <w:t>로딩</w:t>
      </w:r>
    </w:p>
    <w:p w14:paraId="38CCF428" w14:textId="76C2FA58" w:rsidR="00F55E17" w:rsidRPr="00F55E17" w:rsidRDefault="00F55E17" w:rsidP="00E21390">
      <w:pPr>
        <w:pStyle w:val="ac"/>
        <w:numPr>
          <w:ilvl w:val="0"/>
          <w:numId w:val="1"/>
        </w:numPr>
        <w:ind w:leftChars="0"/>
      </w:pPr>
      <w:r w:rsidRPr="00F55E17">
        <w:t xml:space="preserve">CHECK: Booth </w:t>
      </w:r>
      <w:r w:rsidRPr="00F55E17">
        <w:t>알고리즘에서</w:t>
      </w:r>
      <w:r w:rsidRPr="00F55E17">
        <w:t xml:space="preserve"> </w:t>
      </w:r>
      <w:r w:rsidRPr="00F55E17">
        <w:t>현재</w:t>
      </w:r>
      <w:r w:rsidRPr="00F55E17">
        <w:t xml:space="preserve"> </w:t>
      </w:r>
      <w:r w:rsidRPr="00F55E17">
        <w:t>비트</w:t>
      </w:r>
      <w:r w:rsidRPr="00F55E17">
        <w:t xml:space="preserve"> </w:t>
      </w:r>
      <w:r w:rsidRPr="00F55E17">
        <w:t>조합</w:t>
      </w:r>
      <w:r w:rsidRPr="00F55E17">
        <w:t xml:space="preserve"> </w:t>
      </w:r>
      <w:r w:rsidRPr="00F55E17">
        <w:t>검사</w:t>
      </w:r>
    </w:p>
    <w:p w14:paraId="29BF6D9C" w14:textId="77777777" w:rsidR="00F55E17" w:rsidRPr="00F55E17" w:rsidRDefault="00F55E17" w:rsidP="00F55E17">
      <w:pPr>
        <w:numPr>
          <w:ilvl w:val="0"/>
          <w:numId w:val="1"/>
        </w:numPr>
      </w:pPr>
      <w:r w:rsidRPr="00F55E17">
        <w:t xml:space="preserve">ADD_SUB: </w:t>
      </w:r>
      <w:r w:rsidRPr="00F55E17">
        <w:t>조건에</w:t>
      </w:r>
      <w:r w:rsidRPr="00F55E17">
        <w:t xml:space="preserve"> </w:t>
      </w:r>
      <w:r w:rsidRPr="00F55E17">
        <w:t>따라</w:t>
      </w:r>
      <w:r w:rsidRPr="00F55E17">
        <w:t xml:space="preserve"> </w:t>
      </w:r>
      <w:r w:rsidRPr="00F55E17">
        <w:t>덧셈</w:t>
      </w:r>
      <w:r w:rsidRPr="00F55E17">
        <w:t xml:space="preserve"> </w:t>
      </w:r>
      <w:r w:rsidRPr="00F55E17">
        <w:t>또는</w:t>
      </w:r>
      <w:r w:rsidRPr="00F55E17">
        <w:t xml:space="preserve"> </w:t>
      </w:r>
      <w:r w:rsidRPr="00F55E17">
        <w:t>뺄셈</w:t>
      </w:r>
      <w:r w:rsidRPr="00F55E17">
        <w:t xml:space="preserve"> </w:t>
      </w:r>
      <w:r w:rsidRPr="00F55E17">
        <w:t>수행</w:t>
      </w:r>
    </w:p>
    <w:p w14:paraId="2FDCD3A9" w14:textId="77777777" w:rsidR="00F55E17" w:rsidRPr="00F55E17" w:rsidRDefault="00F55E17" w:rsidP="00F55E17">
      <w:pPr>
        <w:numPr>
          <w:ilvl w:val="0"/>
          <w:numId w:val="1"/>
        </w:numPr>
      </w:pPr>
      <w:r w:rsidRPr="00F55E17">
        <w:t xml:space="preserve">SHIFT: </w:t>
      </w:r>
      <w:proofErr w:type="spellStart"/>
      <w:r w:rsidRPr="00F55E17">
        <w:t>누산기</w:t>
      </w:r>
      <w:proofErr w:type="spellEnd"/>
      <w:r w:rsidRPr="00F55E17">
        <w:t xml:space="preserve"> </w:t>
      </w:r>
      <w:r w:rsidRPr="00F55E17">
        <w:t>및</w:t>
      </w:r>
      <w:r w:rsidRPr="00F55E17">
        <w:t xml:space="preserve"> </w:t>
      </w:r>
      <w:r w:rsidRPr="00F55E17">
        <w:t>레지스터</w:t>
      </w:r>
      <w:r w:rsidRPr="00F55E17">
        <w:t xml:space="preserve"> </w:t>
      </w:r>
      <w:r w:rsidRPr="00F55E17">
        <w:t>시프트</w:t>
      </w:r>
      <w:r w:rsidRPr="00F55E17">
        <w:t xml:space="preserve"> </w:t>
      </w:r>
      <w:r w:rsidRPr="00F55E17">
        <w:t>연산</w:t>
      </w:r>
    </w:p>
    <w:p w14:paraId="45B0DA01" w14:textId="77777777" w:rsidR="00F55E17" w:rsidRPr="00F55E17" w:rsidRDefault="00F55E17" w:rsidP="00F55E17">
      <w:pPr>
        <w:numPr>
          <w:ilvl w:val="0"/>
          <w:numId w:val="1"/>
        </w:numPr>
      </w:pPr>
      <w:r w:rsidRPr="00F55E17">
        <w:t xml:space="preserve">DECIDE: </w:t>
      </w:r>
      <w:r w:rsidRPr="00F55E17">
        <w:t>반복</w:t>
      </w:r>
      <w:r w:rsidRPr="00F55E17">
        <w:t xml:space="preserve"> </w:t>
      </w:r>
      <w:r w:rsidRPr="00F55E17">
        <w:t>횟수</w:t>
      </w:r>
      <w:r w:rsidRPr="00F55E17">
        <w:t xml:space="preserve"> </w:t>
      </w:r>
      <w:r w:rsidRPr="00F55E17">
        <w:t>판단</w:t>
      </w:r>
      <w:r w:rsidRPr="00F55E17">
        <w:t xml:space="preserve"> </w:t>
      </w:r>
      <w:r w:rsidRPr="00F55E17">
        <w:t>및</w:t>
      </w:r>
      <w:r w:rsidRPr="00F55E17">
        <w:t xml:space="preserve"> </w:t>
      </w:r>
      <w:r w:rsidRPr="00F55E17">
        <w:t>다음</w:t>
      </w:r>
      <w:r w:rsidRPr="00F55E17">
        <w:t xml:space="preserve"> </w:t>
      </w:r>
      <w:r w:rsidRPr="00F55E17">
        <w:t>상태</w:t>
      </w:r>
      <w:r w:rsidRPr="00F55E17">
        <w:t xml:space="preserve"> </w:t>
      </w:r>
      <w:r w:rsidRPr="00F55E17">
        <w:t>결정</w:t>
      </w:r>
    </w:p>
    <w:p w14:paraId="2CA82983" w14:textId="77777777" w:rsidR="00F55E17" w:rsidRPr="00F55E17" w:rsidRDefault="00F55E17" w:rsidP="00F55E17">
      <w:pPr>
        <w:numPr>
          <w:ilvl w:val="0"/>
          <w:numId w:val="1"/>
        </w:numPr>
      </w:pPr>
      <w:r w:rsidRPr="00F55E17">
        <w:t xml:space="preserve">DONE: </w:t>
      </w:r>
      <w:r w:rsidRPr="00F55E17">
        <w:t>연산</w:t>
      </w:r>
      <w:r w:rsidRPr="00F55E17">
        <w:t xml:space="preserve"> </w:t>
      </w:r>
      <w:r w:rsidRPr="00F55E17">
        <w:t>완료</w:t>
      </w:r>
      <w:r w:rsidRPr="00F55E17">
        <w:t xml:space="preserve"> </w:t>
      </w:r>
      <w:r w:rsidRPr="00F55E17">
        <w:t>상태</w:t>
      </w:r>
      <w:r w:rsidRPr="00F55E17">
        <w:t xml:space="preserve">, done </w:t>
      </w:r>
      <w:r w:rsidRPr="00F55E17">
        <w:t>신호</w:t>
      </w:r>
      <w:r w:rsidRPr="00F55E17">
        <w:t xml:space="preserve"> </w:t>
      </w:r>
      <w:r w:rsidRPr="00F55E17">
        <w:t>활성화</w:t>
      </w:r>
    </w:p>
    <w:p w14:paraId="373DBB8D" w14:textId="77777777" w:rsidR="00971939" w:rsidRDefault="00971939" w:rsidP="006D0E37">
      <w:pPr>
        <w:rPr>
          <w:rFonts w:hint="eastAsia"/>
        </w:rPr>
      </w:pPr>
    </w:p>
    <w:p w14:paraId="0D4CE503" w14:textId="440FD853" w:rsidR="00FB4261" w:rsidRDefault="00C70535" w:rsidP="006D0E37">
      <w:r>
        <w:rPr>
          <w:noProof/>
        </w:rPr>
        <w:drawing>
          <wp:inline distT="0" distB="0" distL="0" distR="0" wp14:anchorId="733CF5CF" wp14:editId="101D032F">
            <wp:extent cx="5800725" cy="2533650"/>
            <wp:effectExtent l="0" t="0" r="9525" b="0"/>
            <wp:docPr id="972745523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AAF50" w14:textId="0ABA8B73" w:rsidR="00C038F8" w:rsidRDefault="00F06C07" w:rsidP="006D0E37">
      <w:pPr>
        <w:rPr>
          <w:rFonts w:hint="eastAsia"/>
        </w:rPr>
      </w:pPr>
      <w:r w:rsidRPr="006B3C06">
        <w:rPr>
          <w:rFonts w:hint="eastAsia"/>
          <w:highlight w:val="yellow"/>
        </w:rPr>
        <w:t>[</w:t>
      </w:r>
      <w:r>
        <w:rPr>
          <w:rFonts w:hint="eastAsia"/>
          <w:highlight w:val="yellow"/>
        </w:rPr>
        <w:t xml:space="preserve">module </w:t>
      </w:r>
      <w:r>
        <w:rPr>
          <w:rFonts w:hint="eastAsia"/>
          <w:highlight w:val="yellow"/>
        </w:rPr>
        <w:t>중간부분</w:t>
      </w:r>
      <w:r w:rsidRPr="006B3C06">
        <w:rPr>
          <w:rFonts w:hint="eastAsia"/>
          <w:highlight w:val="yellow"/>
        </w:rPr>
        <w:t>]</w:t>
      </w:r>
    </w:p>
    <w:p w14:paraId="1F828504" w14:textId="2D25F390" w:rsidR="00C038F8" w:rsidRDefault="005D2A64" w:rsidP="002925AE">
      <w:pPr>
        <w:ind w:firstLineChars="100" w:firstLine="200"/>
      </w:pPr>
      <w:r>
        <w:rPr>
          <w:rFonts w:hint="eastAsia"/>
        </w:rPr>
        <w:t>그리고</w:t>
      </w:r>
      <w:r>
        <w:rPr>
          <w:rFonts w:hint="eastAsia"/>
        </w:rPr>
        <w:t xml:space="preserve"> </w:t>
      </w:r>
      <w:r w:rsidR="00C038F8">
        <w:rPr>
          <w:rFonts w:hint="eastAsia"/>
        </w:rPr>
        <w:t>다음상태를</w:t>
      </w:r>
      <w:r w:rsidR="00C038F8">
        <w:rPr>
          <w:rFonts w:hint="eastAsia"/>
        </w:rPr>
        <w:t xml:space="preserve"> </w:t>
      </w:r>
      <w:r w:rsidR="00C038F8">
        <w:rPr>
          <w:rFonts w:hint="eastAsia"/>
        </w:rPr>
        <w:t>나타내는</w:t>
      </w:r>
      <w:r w:rsidR="00C038F8">
        <w:rPr>
          <w:rFonts w:hint="eastAsia"/>
        </w:rPr>
        <w:t xml:space="preserve"> </w:t>
      </w:r>
      <w:r w:rsidR="00C038F8" w:rsidRPr="00C038F8">
        <w:t xml:space="preserve">always @(*) </w:t>
      </w:r>
      <w:r w:rsidR="00C038F8" w:rsidRPr="00C038F8">
        <w:t>블록</w:t>
      </w:r>
      <w:r w:rsidR="00C038F8" w:rsidRPr="00C038F8">
        <w:t xml:space="preserve"> </w:t>
      </w:r>
      <w:r w:rsidR="00C038F8" w:rsidRPr="00C038F8">
        <w:t>내의</w:t>
      </w:r>
      <w:r w:rsidR="00C038F8" w:rsidRPr="00C038F8">
        <w:t xml:space="preserve"> case </w:t>
      </w:r>
      <w:r w:rsidR="00C038F8" w:rsidRPr="00C038F8">
        <w:t>문을</w:t>
      </w:r>
      <w:r w:rsidR="00C038F8" w:rsidRPr="00C038F8">
        <w:t xml:space="preserve"> </w:t>
      </w:r>
      <w:r w:rsidR="00C038F8" w:rsidRPr="00C038F8">
        <w:t>통해</w:t>
      </w:r>
      <w:r w:rsidR="00C038F8" w:rsidRPr="00C038F8">
        <w:t xml:space="preserve"> </w:t>
      </w:r>
      <w:r w:rsidR="00C038F8" w:rsidRPr="00C038F8">
        <w:t>상태별</w:t>
      </w:r>
      <w:r w:rsidR="00C038F8" w:rsidRPr="00C038F8">
        <w:t xml:space="preserve"> </w:t>
      </w:r>
      <w:r w:rsidR="00C038F8" w:rsidRPr="00C038F8">
        <w:t>조건을</w:t>
      </w:r>
      <w:r w:rsidR="00C038F8" w:rsidRPr="00C038F8">
        <w:t xml:space="preserve"> </w:t>
      </w:r>
      <w:r w:rsidR="00C038F8" w:rsidRPr="00C038F8">
        <w:t>명시하</w:t>
      </w:r>
      <w:r w:rsidR="00C038F8">
        <w:rPr>
          <w:rFonts w:hint="eastAsia"/>
        </w:rPr>
        <w:t>였으</w:t>
      </w:r>
      <w:r w:rsidR="00C038F8" w:rsidRPr="00C038F8">
        <w:t>며</w:t>
      </w:r>
      <w:r w:rsidR="00C038F8" w:rsidRPr="00C038F8">
        <w:t xml:space="preserve">, Booth </w:t>
      </w:r>
      <w:r w:rsidR="00C038F8" w:rsidRPr="00C038F8">
        <w:t>알고리즘의</w:t>
      </w:r>
      <w:r w:rsidR="00C038F8" w:rsidRPr="00C038F8">
        <w:t xml:space="preserve"> </w:t>
      </w:r>
      <w:r w:rsidR="00C038F8" w:rsidRPr="00C038F8">
        <w:t>연산</w:t>
      </w:r>
      <w:r w:rsidR="00C038F8" w:rsidRPr="00C038F8">
        <w:t xml:space="preserve"> </w:t>
      </w:r>
      <w:r w:rsidR="00C038F8" w:rsidRPr="00C038F8">
        <w:t>절차에</w:t>
      </w:r>
      <w:r w:rsidR="00C038F8" w:rsidRPr="00C038F8">
        <w:t xml:space="preserve"> </w:t>
      </w:r>
      <w:r w:rsidR="00C038F8" w:rsidRPr="00C038F8">
        <w:t>따라</w:t>
      </w:r>
      <w:r w:rsidR="00C038F8" w:rsidRPr="00C038F8">
        <w:t xml:space="preserve"> </w:t>
      </w:r>
      <w:r w:rsidR="00C038F8" w:rsidRPr="00C038F8">
        <w:t>상태가</w:t>
      </w:r>
      <w:r w:rsidR="00C038F8" w:rsidRPr="00C038F8">
        <w:t xml:space="preserve"> </w:t>
      </w:r>
      <w:r w:rsidR="00C038F8" w:rsidRPr="00C038F8">
        <w:t>순차적으로</w:t>
      </w:r>
      <w:r w:rsidR="00C038F8" w:rsidRPr="00C038F8">
        <w:t xml:space="preserve"> </w:t>
      </w:r>
      <w:r w:rsidR="00C038F8" w:rsidRPr="00C038F8">
        <w:t>진행되도록</w:t>
      </w:r>
      <w:r w:rsidR="00C038F8" w:rsidRPr="00C038F8">
        <w:t xml:space="preserve"> </w:t>
      </w:r>
      <w:r w:rsidR="00C038F8" w:rsidRPr="00C038F8">
        <w:t>구성</w:t>
      </w:r>
      <w:r w:rsidR="003D5997">
        <w:rPr>
          <w:rFonts w:hint="eastAsia"/>
        </w:rPr>
        <w:t>하였다</w:t>
      </w:r>
      <w:r w:rsidR="00C038F8" w:rsidRPr="00C038F8">
        <w:t>.</w:t>
      </w:r>
    </w:p>
    <w:p w14:paraId="4098FB5C" w14:textId="77777777" w:rsidR="00C038F8" w:rsidRDefault="00C038F8" w:rsidP="006D0E37"/>
    <w:p w14:paraId="5811529D" w14:textId="77777777" w:rsidR="00C038F8" w:rsidRDefault="00C038F8" w:rsidP="006D0E37"/>
    <w:p w14:paraId="7A10AD52" w14:textId="77777777" w:rsidR="00C038F8" w:rsidRDefault="00C038F8" w:rsidP="006D0E37"/>
    <w:p w14:paraId="6D400512" w14:textId="77777777" w:rsidR="00C038F8" w:rsidRDefault="00C038F8" w:rsidP="006D0E37">
      <w:pPr>
        <w:rPr>
          <w:rFonts w:hint="eastAsia"/>
        </w:rPr>
      </w:pPr>
    </w:p>
    <w:p w14:paraId="74B05F54" w14:textId="66650564" w:rsidR="00FB4261" w:rsidRDefault="00C70535" w:rsidP="006D0E37">
      <w:r>
        <w:rPr>
          <w:noProof/>
        </w:rPr>
        <w:lastRenderedPageBreak/>
        <w:drawing>
          <wp:inline distT="0" distB="0" distL="0" distR="0" wp14:anchorId="3568A29F" wp14:editId="0B0F560E">
            <wp:extent cx="5133975" cy="6858000"/>
            <wp:effectExtent l="0" t="0" r="9525" b="0"/>
            <wp:docPr id="2089917651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19C41" w14:textId="0649AD55" w:rsidR="002925AE" w:rsidRDefault="00F06C07" w:rsidP="006D0E37">
      <w:pPr>
        <w:rPr>
          <w:rFonts w:hint="eastAsia"/>
        </w:rPr>
      </w:pPr>
      <w:r w:rsidRPr="006B3C06">
        <w:rPr>
          <w:rFonts w:hint="eastAsia"/>
          <w:highlight w:val="yellow"/>
        </w:rPr>
        <w:t>[</w:t>
      </w:r>
      <w:r>
        <w:rPr>
          <w:rFonts w:hint="eastAsia"/>
          <w:highlight w:val="yellow"/>
        </w:rPr>
        <w:t xml:space="preserve">module </w:t>
      </w:r>
      <w:r>
        <w:rPr>
          <w:rFonts w:hint="eastAsia"/>
          <w:highlight w:val="yellow"/>
        </w:rPr>
        <w:t>끝부분</w:t>
      </w:r>
      <w:r w:rsidRPr="006B3C06">
        <w:rPr>
          <w:rFonts w:hint="eastAsia"/>
          <w:highlight w:val="yellow"/>
        </w:rPr>
        <w:t>]</w:t>
      </w:r>
    </w:p>
    <w:p w14:paraId="658A1CEB" w14:textId="3110AA8F" w:rsidR="002925AE" w:rsidRDefault="002925AE" w:rsidP="002925AE">
      <w:pPr>
        <w:ind w:firstLineChars="100" w:firstLine="200"/>
      </w:pPr>
      <w:r w:rsidRPr="002925AE">
        <w:t>이</w:t>
      </w:r>
      <w:r w:rsidRPr="002925AE">
        <w:t xml:space="preserve"> </w:t>
      </w:r>
      <w:r w:rsidRPr="002925AE">
        <w:t>블록은</w:t>
      </w:r>
      <w:r w:rsidRPr="002925AE">
        <w:t xml:space="preserve"> </w:t>
      </w:r>
      <w:proofErr w:type="spellStart"/>
      <w:r w:rsidRPr="002925AE">
        <w:t>상태값에</w:t>
      </w:r>
      <w:proofErr w:type="spellEnd"/>
      <w:r w:rsidRPr="002925AE">
        <w:t xml:space="preserve"> </w:t>
      </w:r>
      <w:r w:rsidRPr="002925AE">
        <w:t>따라</w:t>
      </w:r>
      <w:r w:rsidRPr="002925AE">
        <w:t xml:space="preserve"> </w:t>
      </w:r>
      <w:r w:rsidRPr="002925AE">
        <w:t>내부</w:t>
      </w:r>
      <w:r w:rsidRPr="002925AE">
        <w:t xml:space="preserve"> </w:t>
      </w:r>
      <w:r w:rsidRPr="002925AE">
        <w:t>레지스터</w:t>
      </w:r>
      <w:r w:rsidRPr="002925AE">
        <w:t xml:space="preserve">(ACC, </w:t>
      </w:r>
      <w:proofErr w:type="spellStart"/>
      <w:r w:rsidRPr="002925AE">
        <w:t>RegB</w:t>
      </w:r>
      <w:proofErr w:type="spellEnd"/>
      <w:r w:rsidRPr="002925AE">
        <w:t xml:space="preserve">, </w:t>
      </w:r>
      <w:proofErr w:type="spellStart"/>
      <w:r w:rsidRPr="002925AE">
        <w:t>RegC</w:t>
      </w:r>
      <w:proofErr w:type="spellEnd"/>
      <w:r w:rsidRPr="002925AE">
        <w:t>, count)</w:t>
      </w:r>
      <w:r w:rsidRPr="002925AE">
        <w:t>를</w:t>
      </w:r>
      <w:r w:rsidRPr="002925AE">
        <w:t xml:space="preserve"> </w:t>
      </w:r>
      <w:r w:rsidRPr="002925AE">
        <w:t>업데이트하고</w:t>
      </w:r>
      <w:r w:rsidRPr="002925AE">
        <w:t xml:space="preserve"> </w:t>
      </w:r>
      <w:r w:rsidRPr="002925AE">
        <w:t>최종</w:t>
      </w:r>
      <w:r w:rsidRPr="002925AE">
        <w:t xml:space="preserve"> </w:t>
      </w:r>
      <w:r w:rsidRPr="002925AE">
        <w:t>결과</w:t>
      </w:r>
      <w:r w:rsidRPr="002925AE">
        <w:t>(Product)</w:t>
      </w:r>
      <w:r w:rsidRPr="002925AE">
        <w:t>와</w:t>
      </w:r>
      <w:r w:rsidRPr="002925AE">
        <w:t xml:space="preserve"> </w:t>
      </w:r>
      <w:r w:rsidRPr="002925AE">
        <w:t>완료</w:t>
      </w:r>
      <w:r w:rsidRPr="002925AE">
        <w:t xml:space="preserve"> </w:t>
      </w:r>
      <w:r w:rsidRPr="002925AE">
        <w:t>신호</w:t>
      </w:r>
      <w:r w:rsidRPr="002925AE">
        <w:t>(done)</w:t>
      </w:r>
      <w:r w:rsidRPr="002925AE">
        <w:t>를</w:t>
      </w:r>
      <w:r w:rsidRPr="002925AE">
        <w:t xml:space="preserve"> </w:t>
      </w:r>
      <w:r w:rsidRPr="002925AE">
        <w:t>설정하는</w:t>
      </w:r>
      <w:r w:rsidRPr="002925AE">
        <w:t xml:space="preserve"> </w:t>
      </w:r>
      <w:r w:rsidRPr="002925AE">
        <w:t>핵심</w:t>
      </w:r>
      <w:r w:rsidRPr="002925AE">
        <w:t xml:space="preserve"> </w:t>
      </w:r>
      <w:proofErr w:type="spellStart"/>
      <w:r w:rsidRPr="002925AE">
        <w:t>처리부이다</w:t>
      </w:r>
      <w:proofErr w:type="spellEnd"/>
      <w:r w:rsidRPr="002925AE">
        <w:t xml:space="preserve">. Booth </w:t>
      </w:r>
      <w:r w:rsidRPr="002925AE">
        <w:t>알고리즘의</w:t>
      </w:r>
      <w:r w:rsidRPr="002925AE">
        <w:t xml:space="preserve"> </w:t>
      </w:r>
      <w:r w:rsidRPr="002925AE">
        <w:t>각</w:t>
      </w:r>
      <w:r w:rsidRPr="002925AE">
        <w:t xml:space="preserve"> </w:t>
      </w:r>
      <w:r w:rsidRPr="002925AE">
        <w:t>단계를</w:t>
      </w:r>
      <w:r w:rsidRPr="002925AE">
        <w:t xml:space="preserve"> </w:t>
      </w:r>
      <w:proofErr w:type="spellStart"/>
      <w:r w:rsidRPr="002925AE">
        <w:t>클록</w:t>
      </w:r>
      <w:proofErr w:type="spellEnd"/>
      <w:r w:rsidRPr="002925AE">
        <w:t xml:space="preserve"> </w:t>
      </w:r>
      <w:r w:rsidRPr="002925AE">
        <w:t>상승</w:t>
      </w:r>
      <w:r w:rsidRPr="002925AE">
        <w:t xml:space="preserve"> </w:t>
      </w:r>
      <w:proofErr w:type="spellStart"/>
      <w:r w:rsidRPr="002925AE">
        <w:t>에지에서</w:t>
      </w:r>
      <w:proofErr w:type="spellEnd"/>
      <w:r w:rsidRPr="002925AE">
        <w:t xml:space="preserve"> </w:t>
      </w:r>
      <w:r w:rsidRPr="002925AE">
        <w:t>순차적으로</w:t>
      </w:r>
      <w:r w:rsidRPr="002925AE">
        <w:t xml:space="preserve"> </w:t>
      </w:r>
      <w:r w:rsidRPr="002925AE">
        <w:t>수행하며</w:t>
      </w:r>
      <w:r w:rsidRPr="002925AE">
        <w:t xml:space="preserve">, </w:t>
      </w:r>
      <w:r w:rsidRPr="002925AE">
        <w:t>동작</w:t>
      </w:r>
      <w:r w:rsidRPr="002925AE">
        <w:t xml:space="preserve"> </w:t>
      </w:r>
      <w:r w:rsidRPr="002925AE">
        <w:t>흐름은</w:t>
      </w:r>
      <w:r w:rsidRPr="002925AE">
        <w:t xml:space="preserve"> </w:t>
      </w:r>
      <w:r w:rsidRPr="002925AE">
        <w:t>상태</w:t>
      </w:r>
      <w:r w:rsidRPr="002925AE">
        <w:t xml:space="preserve"> </w:t>
      </w:r>
      <w:proofErr w:type="spellStart"/>
      <w:r w:rsidRPr="002925AE">
        <w:t>머신의</w:t>
      </w:r>
      <w:proofErr w:type="spellEnd"/>
      <w:r w:rsidRPr="002925AE">
        <w:t xml:space="preserve"> state </w:t>
      </w:r>
      <w:r w:rsidRPr="002925AE">
        <w:t>값에</w:t>
      </w:r>
      <w:r w:rsidRPr="002925AE">
        <w:t xml:space="preserve"> </w:t>
      </w:r>
      <w:r w:rsidRPr="002925AE">
        <w:t>따라</w:t>
      </w:r>
      <w:r w:rsidRPr="002925AE">
        <w:t xml:space="preserve"> </w:t>
      </w:r>
      <w:r w:rsidRPr="002925AE">
        <w:t>달라진다</w:t>
      </w:r>
      <w:r w:rsidRPr="002925AE">
        <w:t>.</w:t>
      </w:r>
    </w:p>
    <w:p w14:paraId="77810A38" w14:textId="22616C19" w:rsidR="002925AE" w:rsidRDefault="002925AE" w:rsidP="002925AE">
      <w:pPr>
        <w:ind w:firstLineChars="100" w:firstLine="200"/>
      </w:pP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과정은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</w:p>
    <w:p w14:paraId="00FD2D58" w14:textId="77777777" w:rsidR="002925AE" w:rsidRPr="002925AE" w:rsidRDefault="002925AE" w:rsidP="002925AE">
      <w:pPr>
        <w:rPr>
          <w:b/>
          <w:bCs/>
        </w:rPr>
      </w:pPr>
      <w:r w:rsidRPr="002925AE">
        <w:rPr>
          <w:b/>
          <w:bCs/>
        </w:rPr>
        <w:t>LOAD</w:t>
      </w:r>
    </w:p>
    <w:p w14:paraId="0BC1479D" w14:textId="6CDF8B47" w:rsidR="002925AE" w:rsidRPr="002925AE" w:rsidRDefault="002925AE" w:rsidP="00F66C22">
      <w:pPr>
        <w:pStyle w:val="ac"/>
        <w:numPr>
          <w:ilvl w:val="0"/>
          <w:numId w:val="2"/>
        </w:numPr>
        <w:ind w:leftChars="0"/>
      </w:pPr>
      <w:proofErr w:type="spellStart"/>
      <w:r w:rsidRPr="002925AE">
        <w:lastRenderedPageBreak/>
        <w:t>누산기</w:t>
      </w:r>
      <w:proofErr w:type="spellEnd"/>
      <w:r w:rsidRPr="002925AE">
        <w:t xml:space="preserve"> ACC</w:t>
      </w:r>
      <w:r w:rsidRPr="002925AE">
        <w:t>를</w:t>
      </w:r>
      <w:r w:rsidRPr="002925AE">
        <w:t xml:space="preserve"> 0</w:t>
      </w:r>
      <w:r w:rsidRPr="002925AE">
        <w:t>으로</w:t>
      </w:r>
      <w:r w:rsidRPr="002925AE">
        <w:t xml:space="preserve"> </w:t>
      </w:r>
      <w:r w:rsidRPr="002925AE">
        <w:t>초기화</w:t>
      </w:r>
    </w:p>
    <w:p w14:paraId="10E4FFD2" w14:textId="77777777" w:rsidR="002925AE" w:rsidRPr="002925AE" w:rsidRDefault="002925AE" w:rsidP="002925AE">
      <w:pPr>
        <w:numPr>
          <w:ilvl w:val="0"/>
          <w:numId w:val="2"/>
        </w:numPr>
      </w:pPr>
      <w:proofErr w:type="spellStart"/>
      <w:r w:rsidRPr="002925AE">
        <w:t>RegB</w:t>
      </w:r>
      <w:proofErr w:type="spellEnd"/>
      <w:r w:rsidRPr="002925AE">
        <w:t>는</w:t>
      </w:r>
      <w:r w:rsidRPr="002925AE">
        <w:t xml:space="preserve"> </w:t>
      </w:r>
      <w:r w:rsidRPr="002925AE">
        <w:t>승수</w:t>
      </w:r>
      <w:r w:rsidRPr="002925AE">
        <w:t xml:space="preserve"> </w:t>
      </w:r>
      <w:proofErr w:type="spellStart"/>
      <w:r w:rsidRPr="002925AE">
        <w:t>Mplier</w:t>
      </w:r>
      <w:proofErr w:type="spellEnd"/>
      <w:r w:rsidRPr="002925AE">
        <w:t>에</w:t>
      </w:r>
      <w:r w:rsidRPr="002925AE">
        <w:t xml:space="preserve"> </w:t>
      </w:r>
      <w:r w:rsidRPr="002925AE">
        <w:t>보조</w:t>
      </w:r>
      <w:r w:rsidRPr="002925AE">
        <w:t xml:space="preserve"> </w:t>
      </w:r>
      <w:r w:rsidRPr="002925AE">
        <w:t>비트</w:t>
      </w:r>
      <w:r w:rsidRPr="002925AE">
        <w:t xml:space="preserve"> 0</w:t>
      </w:r>
      <w:r w:rsidRPr="002925AE">
        <w:t>을</w:t>
      </w:r>
      <w:r w:rsidRPr="002925AE">
        <w:t xml:space="preserve"> </w:t>
      </w:r>
      <w:r w:rsidRPr="002925AE">
        <w:t>추가한</w:t>
      </w:r>
      <w:r w:rsidRPr="002925AE">
        <w:t xml:space="preserve"> 9</w:t>
      </w:r>
      <w:r w:rsidRPr="002925AE">
        <w:t>비트로</w:t>
      </w:r>
      <w:r w:rsidRPr="002925AE">
        <w:t xml:space="preserve"> </w:t>
      </w:r>
      <w:r w:rsidRPr="002925AE">
        <w:t>저장</w:t>
      </w:r>
    </w:p>
    <w:p w14:paraId="3C36D998" w14:textId="77777777" w:rsidR="002925AE" w:rsidRPr="002925AE" w:rsidRDefault="002925AE" w:rsidP="002925AE">
      <w:pPr>
        <w:numPr>
          <w:ilvl w:val="0"/>
          <w:numId w:val="2"/>
        </w:numPr>
      </w:pPr>
      <w:proofErr w:type="spellStart"/>
      <w:r w:rsidRPr="002925AE">
        <w:t>RegC</w:t>
      </w:r>
      <w:proofErr w:type="spellEnd"/>
      <w:r w:rsidRPr="002925AE">
        <w:t>에는</w:t>
      </w:r>
      <w:r w:rsidRPr="002925AE">
        <w:t xml:space="preserve"> </w:t>
      </w:r>
      <w:r w:rsidRPr="002925AE">
        <w:t>피승수</w:t>
      </w:r>
      <w:r w:rsidRPr="002925AE">
        <w:t xml:space="preserve"> </w:t>
      </w:r>
      <w:proofErr w:type="spellStart"/>
      <w:r w:rsidRPr="002925AE">
        <w:t>Mcand</w:t>
      </w:r>
      <w:proofErr w:type="spellEnd"/>
      <w:r w:rsidRPr="002925AE">
        <w:t>를</w:t>
      </w:r>
      <w:r w:rsidRPr="002925AE">
        <w:t xml:space="preserve"> </w:t>
      </w:r>
      <w:r w:rsidRPr="002925AE">
        <w:t>저장</w:t>
      </w:r>
    </w:p>
    <w:p w14:paraId="1F466431" w14:textId="77777777" w:rsidR="002925AE" w:rsidRPr="002925AE" w:rsidRDefault="002925AE" w:rsidP="002925AE">
      <w:pPr>
        <w:numPr>
          <w:ilvl w:val="0"/>
          <w:numId w:val="2"/>
        </w:numPr>
      </w:pPr>
      <w:r w:rsidRPr="002925AE">
        <w:t>카운터</w:t>
      </w:r>
      <w:r w:rsidRPr="002925AE">
        <w:t xml:space="preserve"> count </w:t>
      </w:r>
      <w:r w:rsidRPr="002925AE">
        <w:t>초기화</w:t>
      </w:r>
      <w:r w:rsidRPr="002925AE">
        <w:t xml:space="preserve">, done </w:t>
      </w:r>
      <w:r w:rsidRPr="002925AE">
        <w:t>비활성화</w:t>
      </w:r>
    </w:p>
    <w:p w14:paraId="6A7E5E00" w14:textId="77777777" w:rsidR="002925AE" w:rsidRPr="002925AE" w:rsidRDefault="002925AE" w:rsidP="002925AE">
      <w:pPr>
        <w:rPr>
          <w:b/>
          <w:bCs/>
        </w:rPr>
      </w:pPr>
      <w:r w:rsidRPr="002925AE">
        <w:rPr>
          <w:b/>
          <w:bCs/>
        </w:rPr>
        <w:t>ADD_SUB</w:t>
      </w:r>
    </w:p>
    <w:p w14:paraId="0CE91AAB" w14:textId="162935EA" w:rsidR="002925AE" w:rsidRPr="002925AE" w:rsidRDefault="002925AE" w:rsidP="00F66C22">
      <w:pPr>
        <w:pStyle w:val="ac"/>
        <w:numPr>
          <w:ilvl w:val="0"/>
          <w:numId w:val="3"/>
        </w:numPr>
        <w:ind w:leftChars="0"/>
      </w:pPr>
      <w:r w:rsidRPr="002925AE">
        <w:t xml:space="preserve">Booth </w:t>
      </w:r>
      <w:r w:rsidRPr="002925AE">
        <w:t>조건에</w:t>
      </w:r>
      <w:r w:rsidRPr="002925AE">
        <w:t xml:space="preserve"> </w:t>
      </w:r>
      <w:r w:rsidRPr="002925AE">
        <w:t>따라</w:t>
      </w:r>
      <w:r w:rsidRPr="002925AE">
        <w:t xml:space="preserve"> </w:t>
      </w:r>
      <w:r w:rsidRPr="002925AE">
        <w:t>덧셈</w:t>
      </w:r>
      <w:r w:rsidRPr="002925AE">
        <w:t xml:space="preserve"> </w:t>
      </w:r>
      <w:r w:rsidRPr="002925AE">
        <w:t>또는</w:t>
      </w:r>
      <w:r w:rsidRPr="002925AE">
        <w:t xml:space="preserve"> </w:t>
      </w:r>
      <w:r w:rsidRPr="002925AE">
        <w:t>뺄셈</w:t>
      </w:r>
      <w:r w:rsidRPr="002925AE">
        <w:t xml:space="preserve"> </w:t>
      </w:r>
      <w:r w:rsidRPr="002925AE">
        <w:t>연산</w:t>
      </w:r>
      <w:r w:rsidRPr="002925AE">
        <w:t xml:space="preserve"> </w:t>
      </w:r>
      <w:r w:rsidRPr="002925AE">
        <w:t>수행</w:t>
      </w:r>
    </w:p>
    <w:p w14:paraId="65B0BE7A" w14:textId="77777777" w:rsidR="002925AE" w:rsidRPr="002925AE" w:rsidRDefault="002925AE" w:rsidP="002925AE">
      <w:pPr>
        <w:numPr>
          <w:ilvl w:val="0"/>
          <w:numId w:val="3"/>
        </w:numPr>
      </w:pPr>
      <w:proofErr w:type="spellStart"/>
      <w:r w:rsidRPr="002925AE">
        <w:t>RegB</w:t>
      </w:r>
      <w:proofErr w:type="spellEnd"/>
      <w:r w:rsidRPr="002925AE">
        <w:t>[1:0]</w:t>
      </w:r>
      <w:r w:rsidRPr="002925AE">
        <w:t>이</w:t>
      </w:r>
      <w:r w:rsidRPr="002925AE">
        <w:t xml:space="preserve"> 01</w:t>
      </w:r>
      <w:r w:rsidRPr="002925AE">
        <w:t>이면</w:t>
      </w:r>
      <w:r w:rsidRPr="002925AE">
        <w:t xml:space="preserve"> </w:t>
      </w:r>
      <w:proofErr w:type="spellStart"/>
      <w:r w:rsidRPr="002925AE">
        <w:t>RegC</w:t>
      </w:r>
      <w:proofErr w:type="spellEnd"/>
      <w:r w:rsidRPr="002925AE">
        <w:t>를</w:t>
      </w:r>
      <w:r w:rsidRPr="002925AE">
        <w:t xml:space="preserve"> ACC</w:t>
      </w:r>
      <w:r w:rsidRPr="002925AE">
        <w:t>에</w:t>
      </w:r>
      <w:r w:rsidRPr="002925AE">
        <w:t xml:space="preserve"> </w:t>
      </w:r>
      <w:r w:rsidRPr="002925AE">
        <w:t>더함</w:t>
      </w:r>
    </w:p>
    <w:p w14:paraId="48883C8A" w14:textId="77777777" w:rsidR="002925AE" w:rsidRPr="002925AE" w:rsidRDefault="002925AE" w:rsidP="002925AE">
      <w:pPr>
        <w:numPr>
          <w:ilvl w:val="0"/>
          <w:numId w:val="3"/>
        </w:numPr>
      </w:pPr>
      <w:proofErr w:type="spellStart"/>
      <w:r w:rsidRPr="002925AE">
        <w:t>RegB</w:t>
      </w:r>
      <w:proofErr w:type="spellEnd"/>
      <w:r w:rsidRPr="002925AE">
        <w:t>[1:0]</w:t>
      </w:r>
      <w:r w:rsidRPr="002925AE">
        <w:t>이</w:t>
      </w:r>
      <w:r w:rsidRPr="002925AE">
        <w:t xml:space="preserve"> 10</w:t>
      </w:r>
      <w:r w:rsidRPr="002925AE">
        <w:t>이면</w:t>
      </w:r>
      <w:r w:rsidRPr="002925AE">
        <w:t xml:space="preserve"> </w:t>
      </w:r>
      <w:proofErr w:type="spellStart"/>
      <w:r w:rsidRPr="002925AE">
        <w:t>RegC</w:t>
      </w:r>
      <w:proofErr w:type="spellEnd"/>
      <w:r w:rsidRPr="002925AE">
        <w:t>의</w:t>
      </w:r>
      <w:r w:rsidRPr="002925AE">
        <w:t xml:space="preserve"> 2</w:t>
      </w:r>
      <w:r w:rsidRPr="002925AE">
        <w:t>의</w:t>
      </w:r>
      <w:r w:rsidRPr="002925AE">
        <w:t xml:space="preserve"> </w:t>
      </w:r>
      <w:r w:rsidRPr="002925AE">
        <w:t>보수</w:t>
      </w:r>
      <w:r w:rsidRPr="002925AE">
        <w:t xml:space="preserve"> </w:t>
      </w:r>
      <w:r w:rsidRPr="002925AE">
        <w:t>값을</w:t>
      </w:r>
      <w:r w:rsidRPr="002925AE">
        <w:t xml:space="preserve"> ACC</w:t>
      </w:r>
      <w:r w:rsidRPr="002925AE">
        <w:t>에</w:t>
      </w:r>
      <w:r w:rsidRPr="002925AE">
        <w:t xml:space="preserve"> </w:t>
      </w:r>
      <w:r w:rsidRPr="002925AE">
        <w:t>더함</w:t>
      </w:r>
    </w:p>
    <w:p w14:paraId="2D875B64" w14:textId="77777777" w:rsidR="002925AE" w:rsidRPr="002925AE" w:rsidRDefault="002925AE" w:rsidP="002925AE">
      <w:pPr>
        <w:numPr>
          <w:ilvl w:val="0"/>
          <w:numId w:val="3"/>
        </w:numPr>
      </w:pPr>
      <w:r w:rsidRPr="002925AE">
        <w:t>sign-extension</w:t>
      </w:r>
      <w:r w:rsidRPr="002925AE">
        <w:t>을</w:t>
      </w:r>
      <w:r w:rsidRPr="002925AE">
        <w:t xml:space="preserve"> </w:t>
      </w:r>
      <w:r w:rsidRPr="002925AE">
        <w:t>위해</w:t>
      </w:r>
      <w:r w:rsidRPr="002925AE">
        <w:t xml:space="preserve"> </w:t>
      </w:r>
      <w:proofErr w:type="spellStart"/>
      <w:r w:rsidRPr="002925AE">
        <w:t>RegC</w:t>
      </w:r>
      <w:proofErr w:type="spellEnd"/>
      <w:r w:rsidRPr="002925AE">
        <w:t>[7]</w:t>
      </w:r>
      <w:r w:rsidRPr="002925AE">
        <w:t>이</w:t>
      </w:r>
      <w:r w:rsidRPr="002925AE">
        <w:t xml:space="preserve"> </w:t>
      </w:r>
      <w:r w:rsidRPr="002925AE">
        <w:t>부호비트로</w:t>
      </w:r>
      <w:r w:rsidRPr="002925AE">
        <w:t xml:space="preserve"> </w:t>
      </w:r>
      <w:r w:rsidRPr="002925AE">
        <w:t>추가됨</w:t>
      </w:r>
    </w:p>
    <w:p w14:paraId="3CC9DC53" w14:textId="77777777" w:rsidR="002925AE" w:rsidRPr="002925AE" w:rsidRDefault="002925AE" w:rsidP="002925AE">
      <w:pPr>
        <w:rPr>
          <w:b/>
          <w:bCs/>
        </w:rPr>
      </w:pPr>
      <w:r w:rsidRPr="002925AE">
        <w:rPr>
          <w:b/>
          <w:bCs/>
        </w:rPr>
        <w:t>SHIFT</w:t>
      </w:r>
    </w:p>
    <w:p w14:paraId="2716438E" w14:textId="63FC4EF7" w:rsidR="002925AE" w:rsidRPr="002925AE" w:rsidRDefault="002925AE" w:rsidP="00F66C22">
      <w:pPr>
        <w:pStyle w:val="ac"/>
        <w:numPr>
          <w:ilvl w:val="0"/>
          <w:numId w:val="4"/>
        </w:numPr>
        <w:ind w:leftChars="0"/>
      </w:pPr>
      <w:r w:rsidRPr="002925AE">
        <w:t>ACC</w:t>
      </w:r>
      <w:r w:rsidRPr="002925AE">
        <w:t>와</w:t>
      </w:r>
      <w:r w:rsidRPr="002925AE">
        <w:t xml:space="preserve"> </w:t>
      </w:r>
      <w:proofErr w:type="spellStart"/>
      <w:r w:rsidRPr="002925AE">
        <w:t>RegB</w:t>
      </w:r>
      <w:proofErr w:type="spellEnd"/>
      <w:r w:rsidRPr="002925AE">
        <w:t>를</w:t>
      </w:r>
      <w:r w:rsidRPr="002925AE">
        <w:t xml:space="preserve"> </w:t>
      </w:r>
      <w:r w:rsidRPr="002925AE">
        <w:t>하나의</w:t>
      </w:r>
      <w:r w:rsidRPr="002925AE">
        <w:t xml:space="preserve"> 18</w:t>
      </w:r>
      <w:r w:rsidRPr="002925AE">
        <w:t>비트로</w:t>
      </w:r>
      <w:r w:rsidRPr="002925AE">
        <w:t xml:space="preserve"> </w:t>
      </w:r>
      <w:r w:rsidRPr="002925AE">
        <w:t>묶고</w:t>
      </w:r>
      <w:r w:rsidRPr="002925AE">
        <w:t xml:space="preserve">, </w:t>
      </w:r>
      <w:r w:rsidRPr="002925AE">
        <w:t>산술</w:t>
      </w:r>
      <w:r w:rsidRPr="002925AE">
        <w:t xml:space="preserve"> </w:t>
      </w:r>
      <w:proofErr w:type="spellStart"/>
      <w:r w:rsidRPr="002925AE">
        <w:t>우시프트</w:t>
      </w:r>
      <w:proofErr w:type="spellEnd"/>
      <w:r w:rsidRPr="002925AE">
        <w:t xml:space="preserve"> </w:t>
      </w:r>
      <w:r w:rsidRPr="002925AE">
        <w:t>연산</w:t>
      </w:r>
      <w:r w:rsidRPr="002925AE">
        <w:t xml:space="preserve"> </w:t>
      </w:r>
      <w:r w:rsidRPr="002925AE">
        <w:t>수행</w:t>
      </w:r>
    </w:p>
    <w:p w14:paraId="1C2A6B8A" w14:textId="77777777" w:rsidR="002925AE" w:rsidRPr="002925AE" w:rsidRDefault="002925AE" w:rsidP="002925AE">
      <w:pPr>
        <w:numPr>
          <w:ilvl w:val="0"/>
          <w:numId w:val="4"/>
        </w:numPr>
      </w:pPr>
      <w:r w:rsidRPr="002925AE">
        <w:t>결과를</w:t>
      </w:r>
      <w:r w:rsidRPr="002925AE">
        <w:t xml:space="preserve"> </w:t>
      </w:r>
      <w:r w:rsidRPr="002925AE">
        <w:t>다시</w:t>
      </w:r>
      <w:r w:rsidRPr="002925AE">
        <w:t xml:space="preserve"> ACC</w:t>
      </w:r>
      <w:r w:rsidRPr="002925AE">
        <w:t>와</w:t>
      </w:r>
      <w:r w:rsidRPr="002925AE">
        <w:t xml:space="preserve"> </w:t>
      </w:r>
      <w:proofErr w:type="spellStart"/>
      <w:r w:rsidRPr="002925AE">
        <w:t>RegB</w:t>
      </w:r>
      <w:proofErr w:type="spellEnd"/>
      <w:r w:rsidRPr="002925AE">
        <w:t>로</w:t>
      </w:r>
      <w:r w:rsidRPr="002925AE">
        <w:t xml:space="preserve"> </w:t>
      </w:r>
      <w:r w:rsidRPr="002925AE">
        <w:t>분할</w:t>
      </w:r>
      <w:r w:rsidRPr="002925AE">
        <w:t xml:space="preserve"> </w:t>
      </w:r>
      <w:r w:rsidRPr="002925AE">
        <w:t>저장</w:t>
      </w:r>
    </w:p>
    <w:p w14:paraId="226C5584" w14:textId="77777777" w:rsidR="002925AE" w:rsidRPr="002925AE" w:rsidRDefault="002925AE" w:rsidP="002925AE">
      <w:pPr>
        <w:rPr>
          <w:b/>
          <w:bCs/>
        </w:rPr>
      </w:pPr>
      <w:r w:rsidRPr="002925AE">
        <w:rPr>
          <w:b/>
          <w:bCs/>
        </w:rPr>
        <w:t>DECIDE</w:t>
      </w:r>
    </w:p>
    <w:p w14:paraId="31196E43" w14:textId="5329A0C4" w:rsidR="002925AE" w:rsidRPr="002925AE" w:rsidRDefault="002925AE" w:rsidP="00F66C22">
      <w:pPr>
        <w:pStyle w:val="ac"/>
        <w:numPr>
          <w:ilvl w:val="0"/>
          <w:numId w:val="5"/>
        </w:numPr>
        <w:ind w:leftChars="0"/>
      </w:pPr>
      <w:r w:rsidRPr="002925AE">
        <w:t xml:space="preserve">count </w:t>
      </w:r>
      <w:r w:rsidRPr="002925AE">
        <w:t>값을</w:t>
      </w:r>
      <w:r w:rsidRPr="002925AE">
        <w:t xml:space="preserve"> 1 </w:t>
      </w:r>
      <w:r w:rsidRPr="002925AE">
        <w:t>증가시킴</w:t>
      </w:r>
    </w:p>
    <w:p w14:paraId="37A7DADB" w14:textId="77777777" w:rsidR="002925AE" w:rsidRPr="002925AE" w:rsidRDefault="002925AE" w:rsidP="002925AE">
      <w:pPr>
        <w:numPr>
          <w:ilvl w:val="0"/>
          <w:numId w:val="5"/>
        </w:numPr>
      </w:pPr>
      <w:r w:rsidRPr="002925AE">
        <w:t>이후</w:t>
      </w:r>
      <w:r w:rsidRPr="002925AE">
        <w:t xml:space="preserve"> </w:t>
      </w:r>
      <w:r w:rsidRPr="002925AE">
        <w:t>상태</w:t>
      </w:r>
      <w:r w:rsidRPr="002925AE">
        <w:t xml:space="preserve"> </w:t>
      </w:r>
      <w:r w:rsidRPr="002925AE">
        <w:t>전이</w:t>
      </w:r>
      <w:r w:rsidRPr="002925AE">
        <w:t xml:space="preserve"> </w:t>
      </w:r>
      <w:r w:rsidRPr="002925AE">
        <w:t>로직에서</w:t>
      </w:r>
      <w:r w:rsidRPr="002925AE">
        <w:t xml:space="preserve"> 8</w:t>
      </w:r>
      <w:r w:rsidRPr="002925AE">
        <w:t>회</w:t>
      </w:r>
      <w:r w:rsidRPr="002925AE">
        <w:t xml:space="preserve"> </w:t>
      </w:r>
      <w:r w:rsidRPr="002925AE">
        <w:t>수행</w:t>
      </w:r>
      <w:r w:rsidRPr="002925AE">
        <w:t xml:space="preserve"> </w:t>
      </w:r>
      <w:r w:rsidRPr="002925AE">
        <w:t>완료</w:t>
      </w:r>
      <w:r w:rsidRPr="002925AE">
        <w:t xml:space="preserve"> </w:t>
      </w:r>
      <w:r w:rsidRPr="002925AE">
        <w:t>여부를</w:t>
      </w:r>
      <w:r w:rsidRPr="002925AE">
        <w:t xml:space="preserve"> </w:t>
      </w:r>
      <w:r w:rsidRPr="002925AE">
        <w:t>판단</w:t>
      </w:r>
    </w:p>
    <w:p w14:paraId="3D83C738" w14:textId="77777777" w:rsidR="002925AE" w:rsidRPr="002925AE" w:rsidRDefault="002925AE" w:rsidP="002925AE">
      <w:pPr>
        <w:rPr>
          <w:b/>
          <w:bCs/>
        </w:rPr>
      </w:pPr>
      <w:r w:rsidRPr="002925AE">
        <w:rPr>
          <w:b/>
          <w:bCs/>
        </w:rPr>
        <w:t>DONE</w:t>
      </w:r>
    </w:p>
    <w:p w14:paraId="037E8A03" w14:textId="6C1AD40D" w:rsidR="002925AE" w:rsidRPr="002925AE" w:rsidRDefault="002925AE" w:rsidP="00F66C22">
      <w:pPr>
        <w:pStyle w:val="ac"/>
        <w:numPr>
          <w:ilvl w:val="0"/>
          <w:numId w:val="6"/>
        </w:numPr>
        <w:ind w:leftChars="0"/>
      </w:pPr>
      <w:r w:rsidRPr="002925AE">
        <w:t>최종</w:t>
      </w:r>
      <w:r w:rsidRPr="002925AE">
        <w:t xml:space="preserve"> </w:t>
      </w:r>
      <w:r w:rsidRPr="002925AE">
        <w:t>결과인</w:t>
      </w:r>
      <w:r w:rsidRPr="002925AE">
        <w:t xml:space="preserve"> Product</w:t>
      </w:r>
      <w:r w:rsidRPr="002925AE">
        <w:t>는</w:t>
      </w:r>
      <w:r w:rsidRPr="002925AE">
        <w:t xml:space="preserve"> ACC</w:t>
      </w:r>
      <w:r w:rsidRPr="002925AE">
        <w:t>의</w:t>
      </w:r>
      <w:r w:rsidRPr="002925AE">
        <w:t xml:space="preserve"> </w:t>
      </w:r>
      <w:r w:rsidRPr="002925AE">
        <w:t>하위</w:t>
      </w:r>
      <w:r w:rsidRPr="002925AE">
        <w:t xml:space="preserve"> 8</w:t>
      </w:r>
      <w:r w:rsidRPr="002925AE">
        <w:t>비트와</w:t>
      </w:r>
      <w:r w:rsidRPr="002925AE">
        <w:t xml:space="preserve"> </w:t>
      </w:r>
      <w:proofErr w:type="spellStart"/>
      <w:r w:rsidRPr="002925AE">
        <w:t>RegB</w:t>
      </w:r>
      <w:proofErr w:type="spellEnd"/>
      <w:r w:rsidRPr="002925AE">
        <w:t>의</w:t>
      </w:r>
      <w:r w:rsidRPr="002925AE">
        <w:t xml:space="preserve"> </w:t>
      </w:r>
      <w:r w:rsidRPr="002925AE">
        <w:t>상위</w:t>
      </w:r>
      <w:r w:rsidRPr="002925AE">
        <w:t xml:space="preserve"> 8</w:t>
      </w:r>
      <w:r w:rsidRPr="002925AE">
        <w:t>비트를</w:t>
      </w:r>
      <w:r w:rsidRPr="002925AE">
        <w:t xml:space="preserve"> </w:t>
      </w:r>
      <w:proofErr w:type="spellStart"/>
      <w:r w:rsidRPr="002925AE">
        <w:t>이어붙여</w:t>
      </w:r>
      <w:proofErr w:type="spellEnd"/>
      <w:r w:rsidRPr="002925AE">
        <w:t xml:space="preserve"> </w:t>
      </w:r>
      <w:r w:rsidRPr="002925AE">
        <w:t>생성됨</w:t>
      </w:r>
    </w:p>
    <w:p w14:paraId="28814053" w14:textId="77777777" w:rsidR="002925AE" w:rsidRPr="002925AE" w:rsidRDefault="002925AE" w:rsidP="002925AE">
      <w:pPr>
        <w:numPr>
          <w:ilvl w:val="0"/>
          <w:numId w:val="6"/>
        </w:numPr>
      </w:pPr>
      <w:r w:rsidRPr="002925AE">
        <w:t xml:space="preserve">done </w:t>
      </w:r>
      <w:r w:rsidRPr="002925AE">
        <w:t>신호를</w:t>
      </w:r>
      <w:r w:rsidRPr="002925AE">
        <w:t xml:space="preserve"> 1</w:t>
      </w:r>
      <w:r w:rsidRPr="002925AE">
        <w:t>로</w:t>
      </w:r>
      <w:r w:rsidRPr="002925AE">
        <w:t xml:space="preserve"> </w:t>
      </w:r>
      <w:r w:rsidRPr="002925AE">
        <w:t>설정하여</w:t>
      </w:r>
      <w:r w:rsidRPr="002925AE">
        <w:t xml:space="preserve"> </w:t>
      </w:r>
      <w:r w:rsidRPr="002925AE">
        <w:t>연산</w:t>
      </w:r>
      <w:r w:rsidRPr="002925AE">
        <w:t xml:space="preserve"> </w:t>
      </w:r>
      <w:r w:rsidRPr="002925AE">
        <w:t>종료를</w:t>
      </w:r>
      <w:r w:rsidRPr="002925AE">
        <w:t xml:space="preserve"> </w:t>
      </w:r>
      <w:r w:rsidRPr="002925AE">
        <w:t>표시함</w:t>
      </w:r>
    </w:p>
    <w:p w14:paraId="3255507B" w14:textId="77777777" w:rsidR="002925AE" w:rsidRPr="002925AE" w:rsidRDefault="002925AE" w:rsidP="006D0E37">
      <w:pPr>
        <w:rPr>
          <w:rFonts w:hint="eastAsia"/>
        </w:rPr>
      </w:pPr>
    </w:p>
    <w:p w14:paraId="54511357" w14:textId="77777777" w:rsidR="002925AE" w:rsidRDefault="002925AE" w:rsidP="006D0E37"/>
    <w:p w14:paraId="4018FAC6" w14:textId="77777777" w:rsidR="002925AE" w:rsidRDefault="002925AE" w:rsidP="006D0E37"/>
    <w:p w14:paraId="03F9C0FE" w14:textId="77777777" w:rsidR="005D7BCB" w:rsidRDefault="005D7BCB" w:rsidP="006D0E37"/>
    <w:p w14:paraId="4783CD00" w14:textId="77777777" w:rsidR="005D7BCB" w:rsidRDefault="005D7BCB" w:rsidP="006D0E37">
      <w:pPr>
        <w:rPr>
          <w:rFonts w:hint="eastAsia"/>
        </w:rPr>
      </w:pPr>
    </w:p>
    <w:p w14:paraId="0A2F90CB" w14:textId="77777777" w:rsidR="00FB4261" w:rsidRDefault="00FB4261" w:rsidP="00FB4261">
      <w:r>
        <w:rPr>
          <w:b/>
          <w:sz w:val="24"/>
        </w:rPr>
        <w:t xml:space="preserve">Synthesis Report </w:t>
      </w:r>
    </w:p>
    <w:p w14:paraId="7178A613" w14:textId="2B9CDF46" w:rsidR="00FB4261" w:rsidRDefault="00C70535" w:rsidP="006D0E37">
      <w:r>
        <w:rPr>
          <w:noProof/>
        </w:rPr>
        <w:drawing>
          <wp:inline distT="0" distB="0" distL="0" distR="0" wp14:anchorId="547E45A6" wp14:editId="2C2B3A3D">
            <wp:extent cx="4889500" cy="2667000"/>
            <wp:effectExtent l="0" t="0" r="6350" b="0"/>
            <wp:docPr id="101424042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947" cy="2667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6207B" w14:textId="49978D86" w:rsidR="00FB4261" w:rsidRDefault="00C70535" w:rsidP="006D0E37">
      <w:r>
        <w:rPr>
          <w:noProof/>
        </w:rPr>
        <w:lastRenderedPageBreak/>
        <w:drawing>
          <wp:inline distT="0" distB="0" distL="0" distR="0" wp14:anchorId="19634DAF" wp14:editId="650345BF">
            <wp:extent cx="5029200" cy="2638425"/>
            <wp:effectExtent l="0" t="0" r="0" b="9525"/>
            <wp:docPr id="1511963940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8A7B0" w14:textId="5BE589DE" w:rsidR="00FB4261" w:rsidRDefault="00C70535" w:rsidP="006D0E37">
      <w:r>
        <w:rPr>
          <w:noProof/>
        </w:rPr>
        <w:drawing>
          <wp:inline distT="0" distB="0" distL="0" distR="0" wp14:anchorId="4A34379E" wp14:editId="4F8666B0">
            <wp:extent cx="6400800" cy="1619250"/>
            <wp:effectExtent l="0" t="0" r="0" b="0"/>
            <wp:docPr id="773164089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D199A" w14:textId="311949D1" w:rsidR="00C70535" w:rsidRDefault="00C70535" w:rsidP="006D0E37">
      <w:r>
        <w:rPr>
          <w:noProof/>
        </w:rPr>
        <w:drawing>
          <wp:inline distT="0" distB="0" distL="0" distR="0" wp14:anchorId="6C254F2B" wp14:editId="4DA1B415">
            <wp:extent cx="6400800" cy="2943225"/>
            <wp:effectExtent l="0" t="0" r="0" b="9525"/>
            <wp:docPr id="804706422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E824A" w14:textId="77777777" w:rsidR="00C70535" w:rsidRDefault="00C70535" w:rsidP="006D0E37"/>
    <w:p w14:paraId="2BA1AEB5" w14:textId="77777777" w:rsidR="00C70535" w:rsidRDefault="00C70535" w:rsidP="006D0E37"/>
    <w:p w14:paraId="571B2201" w14:textId="77777777" w:rsidR="00C70535" w:rsidRDefault="00C70535" w:rsidP="006D0E37"/>
    <w:p w14:paraId="294636C5" w14:textId="77777777" w:rsidR="00C70535" w:rsidRDefault="00C70535" w:rsidP="006D0E37"/>
    <w:p w14:paraId="472143ED" w14:textId="77777777" w:rsidR="00C70535" w:rsidRDefault="00C70535" w:rsidP="006D0E37">
      <w:pPr>
        <w:rPr>
          <w:rFonts w:hint="eastAsia"/>
        </w:rPr>
      </w:pPr>
    </w:p>
    <w:p w14:paraId="31E622D8" w14:textId="77777777" w:rsidR="00FB4261" w:rsidRDefault="00FB4261" w:rsidP="006D0E37"/>
    <w:p w14:paraId="24B4A5F5" w14:textId="77777777" w:rsidR="00FB4261" w:rsidRDefault="00FB4261" w:rsidP="006D0E37"/>
    <w:p w14:paraId="669D4D9E" w14:textId="77777777" w:rsidR="00FB4261" w:rsidRPr="00791958" w:rsidRDefault="00FB4261" w:rsidP="00FB4261">
      <w:r>
        <w:rPr>
          <w:rFonts w:hint="eastAsia"/>
          <w:b/>
          <w:sz w:val="24"/>
        </w:rPr>
        <w:t>T</w:t>
      </w:r>
      <w:r>
        <w:rPr>
          <w:b/>
          <w:sz w:val="24"/>
        </w:rPr>
        <w:t>est Bench Code</w:t>
      </w:r>
    </w:p>
    <w:p w14:paraId="2057E29C" w14:textId="4FC53117" w:rsidR="00FB4261" w:rsidRDefault="00C70535" w:rsidP="006D0E37">
      <w:r>
        <w:rPr>
          <w:noProof/>
        </w:rPr>
        <w:drawing>
          <wp:inline distT="0" distB="0" distL="0" distR="0" wp14:anchorId="039ACA85" wp14:editId="6BDE71EB">
            <wp:extent cx="3200400" cy="4124325"/>
            <wp:effectExtent l="0" t="0" r="0" b="9525"/>
            <wp:docPr id="1062952519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7A645" w14:textId="6A38E741" w:rsidR="00D663CF" w:rsidRDefault="00A93A16" w:rsidP="006D0E37">
      <w:pPr>
        <w:rPr>
          <w:rFonts w:hint="eastAsia"/>
        </w:rPr>
      </w:pPr>
      <w:r w:rsidRPr="006B3C06">
        <w:rPr>
          <w:rFonts w:hint="eastAsia"/>
          <w:highlight w:val="yellow"/>
        </w:rPr>
        <w:t>[</w:t>
      </w:r>
      <w:r>
        <w:rPr>
          <w:rFonts w:hint="eastAsia"/>
          <w:highlight w:val="yellow"/>
        </w:rPr>
        <w:t>testbench code</w:t>
      </w:r>
      <w:r w:rsidRPr="006B3C06">
        <w:rPr>
          <w:rFonts w:hint="eastAsia"/>
          <w:highlight w:val="yellow"/>
        </w:rPr>
        <w:t>]</w:t>
      </w:r>
    </w:p>
    <w:p w14:paraId="56F20C31" w14:textId="2BBC0015" w:rsidR="00D663CF" w:rsidRPr="00D663CF" w:rsidRDefault="00D663CF" w:rsidP="00D663CF">
      <w:pPr>
        <w:ind w:firstLineChars="100" w:firstLine="200"/>
      </w:pPr>
      <w:r>
        <w:rPr>
          <w:rFonts w:hint="eastAsia"/>
        </w:rPr>
        <w:t>먼저</w:t>
      </w:r>
      <w:r>
        <w:rPr>
          <w:rFonts w:hint="eastAsia"/>
        </w:rPr>
        <w:t xml:space="preserve"> input</w:t>
      </w:r>
      <w:r>
        <w:rPr>
          <w:rFonts w:hint="eastAsia"/>
        </w:rPr>
        <w:t>과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output </w:t>
      </w:r>
      <w:r>
        <w:rPr>
          <w:rFonts w:hint="eastAsia"/>
        </w:rPr>
        <w:t>을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연결하고</w:t>
      </w:r>
      <w:r>
        <w:rPr>
          <w:rFonts w:hint="eastAsia"/>
        </w:rPr>
        <w:t xml:space="preserve"> </w:t>
      </w:r>
      <w:proofErr w:type="spellStart"/>
      <w:r w:rsidRPr="00D663CF">
        <w:t>테스트벤치</w:t>
      </w:r>
      <w:proofErr w:type="spellEnd"/>
      <w:r w:rsidRPr="00D663CF">
        <w:t xml:space="preserve"> </w:t>
      </w:r>
      <w:r w:rsidRPr="00D663CF">
        <w:t>내에서</w:t>
      </w:r>
      <w:r w:rsidRPr="00D663CF">
        <w:t xml:space="preserve"> </w:t>
      </w:r>
      <w:r w:rsidRPr="00D663CF">
        <w:t>설계</w:t>
      </w:r>
      <w:r w:rsidRPr="00D663CF">
        <w:t xml:space="preserve"> </w:t>
      </w:r>
      <w:r w:rsidRPr="00D663CF">
        <w:t>대상인</w:t>
      </w:r>
      <w:r w:rsidRPr="00D663CF">
        <w:t xml:space="preserve"> </w:t>
      </w:r>
      <w:proofErr w:type="spellStart"/>
      <w:r w:rsidRPr="00D663CF">
        <w:t>booth_multiplier</w:t>
      </w:r>
      <w:proofErr w:type="spellEnd"/>
      <w:r w:rsidRPr="00D663CF">
        <w:t>를</w:t>
      </w:r>
      <w:r w:rsidRPr="00D663CF">
        <w:t xml:space="preserve"> </w:t>
      </w:r>
      <w:proofErr w:type="spellStart"/>
      <w:r w:rsidRPr="00D663CF">
        <w:t>uut</w:t>
      </w:r>
      <w:proofErr w:type="spellEnd"/>
      <w:r w:rsidRPr="00D663CF">
        <w:t>라는</w:t>
      </w:r>
      <w:r w:rsidRPr="00D663CF">
        <w:t xml:space="preserve"> </w:t>
      </w:r>
      <w:r w:rsidRPr="00D663CF">
        <w:t>이름으로</w:t>
      </w:r>
      <w:r w:rsidRPr="00D663CF">
        <w:t xml:space="preserve"> </w:t>
      </w:r>
      <w:r w:rsidRPr="00D663CF">
        <w:t>인스턴스화하여</w:t>
      </w:r>
      <w:r w:rsidRPr="00D663CF">
        <w:t xml:space="preserve">, </w:t>
      </w:r>
      <w:r w:rsidRPr="00D663CF">
        <w:t>내부에서</w:t>
      </w:r>
      <w:r w:rsidRPr="00D663CF">
        <w:t xml:space="preserve"> </w:t>
      </w:r>
      <w:r w:rsidRPr="00D663CF">
        <w:t>선언한</w:t>
      </w:r>
      <w:r w:rsidRPr="00D663CF">
        <w:t xml:space="preserve"> </w:t>
      </w:r>
      <w:r w:rsidRPr="00D663CF">
        <w:t>신호들과</w:t>
      </w:r>
      <w:r w:rsidRPr="00D663CF">
        <w:t xml:space="preserve"> </w:t>
      </w:r>
      <w:r w:rsidRPr="00D663CF">
        <w:t>연결한다</w:t>
      </w:r>
      <w:r w:rsidRPr="00D663CF">
        <w:t xml:space="preserve">. </w:t>
      </w:r>
    </w:p>
    <w:p w14:paraId="152B04F0" w14:textId="035D959C" w:rsidR="00D663CF" w:rsidRPr="00D663CF" w:rsidRDefault="00FF1802" w:rsidP="00FF1802">
      <w:pPr>
        <w:ind w:firstLineChars="100" w:firstLine="200"/>
        <w:rPr>
          <w:rFonts w:hint="eastAsia"/>
        </w:rPr>
      </w:pPr>
      <w:r w:rsidRPr="00FF1802">
        <w:t>초기에는</w:t>
      </w:r>
      <w:r w:rsidRPr="00FF1802">
        <w:t xml:space="preserve"> </w:t>
      </w:r>
      <w:proofErr w:type="spellStart"/>
      <w:r w:rsidRPr="00FF1802">
        <w:t>clk</w:t>
      </w:r>
      <w:proofErr w:type="spellEnd"/>
      <w:r w:rsidRPr="00FF1802">
        <w:t xml:space="preserve"> = 0</w:t>
      </w:r>
      <w:r w:rsidRPr="00FF1802">
        <w:t>으로</w:t>
      </w:r>
      <w:r w:rsidRPr="00FF1802">
        <w:t xml:space="preserve"> </w:t>
      </w:r>
      <w:r w:rsidRPr="00FF1802">
        <w:t>설정되며</w:t>
      </w:r>
      <w:r w:rsidRPr="00FF1802">
        <w:t xml:space="preserve">, always #5 </w:t>
      </w:r>
      <w:proofErr w:type="spellStart"/>
      <w:r w:rsidRPr="00FF1802">
        <w:t>clk</w:t>
      </w:r>
      <w:proofErr w:type="spellEnd"/>
      <w:r w:rsidRPr="00FF1802">
        <w:t xml:space="preserve"> = ~</w:t>
      </w:r>
      <w:proofErr w:type="spellStart"/>
      <w:r w:rsidRPr="00FF1802">
        <w:t>clk</w:t>
      </w:r>
      <w:proofErr w:type="spellEnd"/>
      <w:r w:rsidRPr="00FF1802">
        <w:t xml:space="preserve">; </w:t>
      </w:r>
      <w:r w:rsidRPr="00FF1802">
        <w:t>문을</w:t>
      </w:r>
      <w:r w:rsidRPr="00FF1802">
        <w:t xml:space="preserve"> </w:t>
      </w:r>
      <w:r w:rsidRPr="00FF1802">
        <w:t>통해</w:t>
      </w:r>
      <w:r w:rsidRPr="00FF1802">
        <w:t xml:space="preserve"> 10ns </w:t>
      </w:r>
      <w:r w:rsidRPr="00FF1802">
        <w:t>주기의</w:t>
      </w:r>
      <w:r w:rsidRPr="00FF1802">
        <w:t xml:space="preserve"> </w:t>
      </w:r>
      <w:r w:rsidRPr="00FF1802">
        <w:t>클럭</w:t>
      </w:r>
      <w:r w:rsidRPr="00FF1802">
        <w:t xml:space="preserve"> </w:t>
      </w:r>
      <w:r w:rsidRPr="00FF1802">
        <w:t>파형을</w:t>
      </w:r>
      <w:r w:rsidRPr="00FF1802">
        <w:t xml:space="preserve"> </w:t>
      </w:r>
      <w:r w:rsidRPr="00FF1802">
        <w:t>자동</w:t>
      </w:r>
      <w:r w:rsidRPr="00FF1802">
        <w:t xml:space="preserve"> </w:t>
      </w:r>
      <w:r w:rsidRPr="00FF1802">
        <w:t>생성한다</w:t>
      </w:r>
      <w:r w:rsidRPr="00FF1802">
        <w:t xml:space="preserve">. </w:t>
      </w:r>
      <w:r w:rsidRPr="00FF1802">
        <w:t>이는</w:t>
      </w:r>
      <w:r w:rsidRPr="00FF1802">
        <w:t xml:space="preserve"> </w:t>
      </w:r>
      <w:r w:rsidRPr="00FF1802">
        <w:t>모든</w:t>
      </w:r>
      <w:r w:rsidRPr="00FF1802">
        <w:t xml:space="preserve"> </w:t>
      </w:r>
      <w:r w:rsidRPr="00FF1802">
        <w:t>동작이</w:t>
      </w:r>
      <w:r w:rsidRPr="00FF1802">
        <w:t xml:space="preserve"> </w:t>
      </w:r>
      <w:r w:rsidRPr="00FF1802">
        <w:t>클럭</w:t>
      </w:r>
      <w:r w:rsidRPr="00FF1802">
        <w:t xml:space="preserve"> </w:t>
      </w:r>
      <w:r w:rsidRPr="00FF1802">
        <w:t>상승</w:t>
      </w:r>
      <w:r w:rsidRPr="00FF1802">
        <w:t xml:space="preserve"> </w:t>
      </w:r>
      <w:proofErr w:type="spellStart"/>
      <w:r>
        <w:rPr>
          <w:rFonts w:hint="eastAsia"/>
        </w:rPr>
        <w:t>엣</w:t>
      </w:r>
      <w:r w:rsidRPr="00FF1802">
        <w:t>지를</w:t>
      </w:r>
      <w:proofErr w:type="spellEnd"/>
      <w:r w:rsidRPr="00FF1802">
        <w:t xml:space="preserve"> </w:t>
      </w:r>
      <w:r w:rsidRPr="00FF1802">
        <w:t>기준으로</w:t>
      </w:r>
      <w:r w:rsidRPr="00FF1802">
        <w:t xml:space="preserve"> </w:t>
      </w:r>
      <w:r w:rsidRPr="00FF1802">
        <w:t>수행되도록</w:t>
      </w:r>
      <w:r w:rsidRPr="00FF1802"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1000B132" w14:textId="50C0E365" w:rsidR="00FB4261" w:rsidRDefault="00C70535" w:rsidP="006D0E37">
      <w:r>
        <w:rPr>
          <w:noProof/>
        </w:rPr>
        <w:lastRenderedPageBreak/>
        <w:drawing>
          <wp:inline distT="0" distB="0" distL="0" distR="0" wp14:anchorId="498050DA" wp14:editId="37519B55">
            <wp:extent cx="6400800" cy="4972050"/>
            <wp:effectExtent l="0" t="0" r="0" b="0"/>
            <wp:docPr id="1542878144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8FFBE" w14:textId="44A8EBFE" w:rsidR="00FB4261" w:rsidRDefault="00A63C38" w:rsidP="006D0E37">
      <w:pPr>
        <w:rPr>
          <w:rFonts w:hint="eastAsia"/>
        </w:rPr>
      </w:pPr>
      <w:r w:rsidRPr="006B3C06">
        <w:rPr>
          <w:rFonts w:hint="eastAsia"/>
          <w:highlight w:val="yellow"/>
        </w:rPr>
        <w:t>[</w:t>
      </w:r>
      <w:r>
        <w:rPr>
          <w:rFonts w:hint="eastAsia"/>
          <w:highlight w:val="yellow"/>
        </w:rPr>
        <w:t>testbench code</w:t>
      </w:r>
      <w:r w:rsidRPr="006B3C06">
        <w:rPr>
          <w:rFonts w:hint="eastAsia"/>
          <w:highlight w:val="yellow"/>
        </w:rPr>
        <w:t>]</w:t>
      </w:r>
    </w:p>
    <w:p w14:paraId="5BD5B6D9" w14:textId="4E244590" w:rsidR="00FB4261" w:rsidRPr="000B655C" w:rsidRDefault="005E0A0D" w:rsidP="006D0E37">
      <w:pPr>
        <w:rPr>
          <w:rFonts w:hint="eastAsia"/>
        </w:rPr>
      </w:pPr>
      <w:r>
        <w:rPr>
          <w:rFonts w:hint="eastAsia"/>
        </w:rPr>
        <w:t>그리고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테스트</w:t>
      </w:r>
      <w:r>
        <w:rPr>
          <w:rFonts w:hint="eastAsia"/>
        </w:rPr>
        <w:t xml:space="preserve"> </w:t>
      </w:r>
      <w:r>
        <w:rPr>
          <w:rFonts w:hint="eastAsia"/>
        </w:rPr>
        <w:t>케이스에</w:t>
      </w:r>
      <w:r>
        <w:rPr>
          <w:rFonts w:hint="eastAsia"/>
        </w:rPr>
        <w:t xml:space="preserve"> </w:t>
      </w:r>
      <w:r>
        <w:rPr>
          <w:rFonts w:hint="eastAsia"/>
        </w:rPr>
        <w:t>대해서</w:t>
      </w:r>
      <w:r>
        <w:rPr>
          <w:rFonts w:hint="eastAsia"/>
        </w:rPr>
        <w:t xml:space="preserve"> </w:t>
      </w:r>
      <w:r>
        <w:rPr>
          <w:rFonts w:hint="eastAsia"/>
        </w:rPr>
        <w:t>기술하고</w:t>
      </w:r>
      <w:r>
        <w:rPr>
          <w:rFonts w:hint="eastAsia"/>
        </w:rPr>
        <w:t>, display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이용하여</w:t>
      </w:r>
      <w:r>
        <w:rPr>
          <w:rFonts w:hint="eastAsia"/>
        </w:rPr>
        <w:t xml:space="preserve"> </w:t>
      </w:r>
      <w:r>
        <w:rPr>
          <w:rFonts w:hint="eastAsia"/>
        </w:rPr>
        <w:t>텍스트로</w:t>
      </w:r>
      <w:r>
        <w:rPr>
          <w:rFonts w:hint="eastAsia"/>
        </w:rPr>
        <w:t xml:space="preserve"> </w:t>
      </w:r>
      <w:r>
        <w:rPr>
          <w:rFonts w:hint="eastAsia"/>
        </w:rPr>
        <w:t>결과를</w:t>
      </w:r>
      <w:r>
        <w:rPr>
          <w:rFonts w:hint="eastAsia"/>
        </w:rPr>
        <w:t xml:space="preserve"> </w:t>
      </w:r>
      <w:r>
        <w:rPr>
          <w:rFonts w:hint="eastAsia"/>
        </w:rPr>
        <w:t>확인할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있도록</w:t>
      </w:r>
      <w:r>
        <w:rPr>
          <w:rFonts w:hint="eastAsia"/>
        </w:rPr>
        <w:t xml:space="preserve"> </w:t>
      </w:r>
      <w:r>
        <w:rPr>
          <w:rFonts w:hint="eastAsia"/>
        </w:rPr>
        <w:t>하였다</w:t>
      </w:r>
      <w:r>
        <w:rPr>
          <w:rFonts w:hint="eastAsia"/>
        </w:rPr>
        <w:t>.</w:t>
      </w:r>
      <w:r w:rsidR="000B655C">
        <w:rPr>
          <w:rFonts w:hint="eastAsia"/>
        </w:rPr>
        <w:t xml:space="preserve"> </w:t>
      </w:r>
      <w:r w:rsidR="000B655C">
        <w:rPr>
          <w:rFonts w:hint="eastAsia"/>
        </w:rPr>
        <w:t>각</w:t>
      </w:r>
      <w:r w:rsidR="000B655C">
        <w:rPr>
          <w:rFonts w:hint="eastAsia"/>
        </w:rPr>
        <w:t xml:space="preserve"> </w:t>
      </w:r>
      <w:r w:rsidR="000B655C">
        <w:rPr>
          <w:rFonts w:hint="eastAsia"/>
        </w:rPr>
        <w:t>테스트</w:t>
      </w:r>
      <w:r w:rsidR="000B655C">
        <w:rPr>
          <w:rFonts w:hint="eastAsia"/>
        </w:rPr>
        <w:t xml:space="preserve"> </w:t>
      </w:r>
      <w:r w:rsidR="000B655C">
        <w:rPr>
          <w:rFonts w:hint="eastAsia"/>
        </w:rPr>
        <w:t>케이스의</w:t>
      </w:r>
      <w:r w:rsidR="000B655C">
        <w:rPr>
          <w:rFonts w:hint="eastAsia"/>
        </w:rPr>
        <w:t xml:space="preserve"> </w:t>
      </w:r>
      <w:r w:rsidR="000B655C">
        <w:rPr>
          <w:rFonts w:hint="eastAsia"/>
        </w:rPr>
        <w:t>연산</w:t>
      </w:r>
      <w:r w:rsidR="000B655C">
        <w:rPr>
          <w:rFonts w:hint="eastAsia"/>
        </w:rPr>
        <w:t xml:space="preserve"> </w:t>
      </w:r>
      <w:r w:rsidR="000B655C">
        <w:rPr>
          <w:rFonts w:hint="eastAsia"/>
        </w:rPr>
        <w:t>과정은</w:t>
      </w:r>
      <w:r w:rsidR="000B655C">
        <w:rPr>
          <w:rFonts w:hint="eastAsia"/>
        </w:rPr>
        <w:t xml:space="preserve"> </w:t>
      </w:r>
      <w:r w:rsidR="000B655C">
        <w:rPr>
          <w:rFonts w:hint="eastAsia"/>
        </w:rPr>
        <w:t>다음과</w:t>
      </w:r>
      <w:r w:rsidR="000B655C">
        <w:rPr>
          <w:rFonts w:hint="eastAsia"/>
        </w:rPr>
        <w:t xml:space="preserve"> </w:t>
      </w:r>
      <w:r w:rsidR="000B655C">
        <w:rPr>
          <w:rFonts w:hint="eastAsia"/>
        </w:rPr>
        <w:t>같다</w:t>
      </w:r>
      <w:r w:rsidR="000B655C">
        <w:rPr>
          <w:rFonts w:hint="eastAsia"/>
        </w:rPr>
        <w:t>.</w:t>
      </w:r>
    </w:p>
    <w:p w14:paraId="71F06633" w14:textId="77777777" w:rsidR="000B655C" w:rsidRPr="000B655C" w:rsidRDefault="000B655C" w:rsidP="000B655C">
      <w:pPr>
        <w:rPr>
          <w:b/>
          <w:bCs/>
        </w:rPr>
      </w:pPr>
      <w:r w:rsidRPr="000B655C">
        <w:rPr>
          <w:b/>
          <w:bCs/>
        </w:rPr>
        <w:t>테스트</w:t>
      </w:r>
      <w:r w:rsidRPr="000B655C">
        <w:rPr>
          <w:b/>
          <w:bCs/>
        </w:rPr>
        <w:t xml:space="preserve"> </w:t>
      </w:r>
      <w:r w:rsidRPr="000B655C">
        <w:rPr>
          <w:b/>
          <w:bCs/>
        </w:rPr>
        <w:t>케이스</w:t>
      </w:r>
      <w:r w:rsidRPr="000B655C">
        <w:rPr>
          <w:b/>
          <w:bCs/>
        </w:rPr>
        <w:t xml:space="preserve"> 1 — </w:t>
      </w:r>
      <w:r w:rsidRPr="000B655C">
        <w:rPr>
          <w:b/>
          <w:bCs/>
        </w:rPr>
        <w:t>양수</w:t>
      </w:r>
      <w:r w:rsidRPr="000B655C">
        <w:rPr>
          <w:b/>
          <w:bCs/>
        </w:rPr>
        <w:t xml:space="preserve"> </w:t>
      </w:r>
      <w:r w:rsidRPr="000B655C">
        <w:rPr>
          <w:b/>
          <w:bCs/>
        </w:rPr>
        <w:t>곱셈</w:t>
      </w:r>
    </w:p>
    <w:p w14:paraId="2E8DA8B1" w14:textId="7C290996" w:rsidR="000B655C" w:rsidRPr="000B655C" w:rsidRDefault="000B655C" w:rsidP="000B655C">
      <w:pPr>
        <w:pStyle w:val="ac"/>
        <w:numPr>
          <w:ilvl w:val="0"/>
          <w:numId w:val="7"/>
        </w:numPr>
        <w:ind w:leftChars="0"/>
      </w:pPr>
      <w:r w:rsidRPr="000B655C">
        <w:t>입력</w:t>
      </w:r>
      <w:r w:rsidRPr="000B655C">
        <w:t xml:space="preserve">: </w:t>
      </w:r>
      <w:proofErr w:type="spellStart"/>
      <w:r w:rsidRPr="000B655C">
        <w:t>Mplier</w:t>
      </w:r>
      <w:proofErr w:type="spellEnd"/>
      <w:r w:rsidRPr="000B655C">
        <w:t xml:space="preserve"> = 102, </w:t>
      </w:r>
      <w:proofErr w:type="spellStart"/>
      <w:r w:rsidRPr="000B655C">
        <w:t>Mcand</w:t>
      </w:r>
      <w:proofErr w:type="spellEnd"/>
      <w:r w:rsidRPr="000B655C">
        <w:t xml:space="preserve"> = 51</w:t>
      </w:r>
    </w:p>
    <w:p w14:paraId="0B8D5303" w14:textId="77777777" w:rsidR="000B655C" w:rsidRPr="000B655C" w:rsidRDefault="000B655C" w:rsidP="000B655C">
      <w:pPr>
        <w:numPr>
          <w:ilvl w:val="0"/>
          <w:numId w:val="7"/>
        </w:numPr>
      </w:pPr>
      <w:r w:rsidRPr="000B655C">
        <w:t>예상</w:t>
      </w:r>
      <w:r w:rsidRPr="000B655C">
        <w:t xml:space="preserve"> </w:t>
      </w:r>
      <w:r w:rsidRPr="000B655C">
        <w:t>출력</w:t>
      </w:r>
      <w:r w:rsidRPr="000B655C">
        <w:t>: 5202 (102 × 51)</w:t>
      </w:r>
    </w:p>
    <w:p w14:paraId="47B66338" w14:textId="1A6AF6A6" w:rsidR="000B655C" w:rsidRPr="000B655C" w:rsidRDefault="002A3396" w:rsidP="000B655C">
      <w:pPr>
        <w:numPr>
          <w:ilvl w:val="0"/>
          <w:numId w:val="7"/>
        </w:numPr>
      </w:pPr>
      <w:r>
        <w:rPr>
          <w:rFonts w:hint="eastAsia"/>
        </w:rPr>
        <w:t>연산</w:t>
      </w:r>
      <w:r>
        <w:rPr>
          <w:rFonts w:hint="eastAsia"/>
        </w:rPr>
        <w:t xml:space="preserve"> </w:t>
      </w:r>
      <w:r>
        <w:rPr>
          <w:rFonts w:hint="eastAsia"/>
        </w:rPr>
        <w:t>과정</w:t>
      </w:r>
    </w:p>
    <w:p w14:paraId="3B093FF9" w14:textId="77777777" w:rsidR="000B655C" w:rsidRPr="000B655C" w:rsidRDefault="000B655C" w:rsidP="000B655C">
      <w:pPr>
        <w:numPr>
          <w:ilvl w:val="1"/>
          <w:numId w:val="7"/>
        </w:numPr>
      </w:pPr>
      <w:r w:rsidRPr="000B655C">
        <w:t>입력</w:t>
      </w:r>
      <w:r w:rsidRPr="000B655C">
        <w:t xml:space="preserve"> </w:t>
      </w:r>
      <w:r w:rsidRPr="000B655C">
        <w:t>설정</w:t>
      </w:r>
      <w:r w:rsidRPr="000B655C">
        <w:t xml:space="preserve"> </w:t>
      </w:r>
      <w:r w:rsidRPr="000B655C">
        <w:t>후</w:t>
      </w:r>
      <w:r w:rsidRPr="000B655C">
        <w:t xml:space="preserve"> start = 1</w:t>
      </w:r>
    </w:p>
    <w:p w14:paraId="6CE80B1F" w14:textId="77777777" w:rsidR="000B655C" w:rsidRPr="000B655C" w:rsidRDefault="000B655C" w:rsidP="000B655C">
      <w:pPr>
        <w:numPr>
          <w:ilvl w:val="1"/>
          <w:numId w:val="7"/>
        </w:numPr>
      </w:pPr>
      <w:r w:rsidRPr="000B655C">
        <w:t xml:space="preserve">10ns </w:t>
      </w:r>
      <w:r w:rsidRPr="000B655C">
        <w:t>후</w:t>
      </w:r>
      <w:r w:rsidRPr="000B655C">
        <w:t xml:space="preserve"> start = 0</w:t>
      </w:r>
      <w:r w:rsidRPr="000B655C">
        <w:t>으로</w:t>
      </w:r>
      <w:r w:rsidRPr="000B655C">
        <w:t xml:space="preserve"> </w:t>
      </w:r>
      <w:r w:rsidRPr="000B655C">
        <w:t>비활성화</w:t>
      </w:r>
    </w:p>
    <w:p w14:paraId="1CFF9209" w14:textId="77777777" w:rsidR="000B655C" w:rsidRPr="000B655C" w:rsidRDefault="000B655C" w:rsidP="000B655C">
      <w:pPr>
        <w:numPr>
          <w:ilvl w:val="1"/>
          <w:numId w:val="7"/>
        </w:numPr>
      </w:pPr>
      <w:r w:rsidRPr="000B655C">
        <w:t>wait(done)</w:t>
      </w:r>
      <w:r w:rsidRPr="000B655C">
        <w:t>으로</w:t>
      </w:r>
      <w:r w:rsidRPr="000B655C">
        <w:t xml:space="preserve"> </w:t>
      </w:r>
      <w:r w:rsidRPr="000B655C">
        <w:t>연산</w:t>
      </w:r>
      <w:r w:rsidRPr="000B655C">
        <w:t xml:space="preserve"> </w:t>
      </w:r>
      <w:r w:rsidRPr="000B655C">
        <w:t>종료</w:t>
      </w:r>
      <w:r w:rsidRPr="000B655C">
        <w:t xml:space="preserve"> </w:t>
      </w:r>
      <w:r w:rsidRPr="000B655C">
        <w:t>대기</w:t>
      </w:r>
    </w:p>
    <w:p w14:paraId="13921ACB" w14:textId="77777777" w:rsidR="000B655C" w:rsidRPr="000B655C" w:rsidRDefault="000B655C" w:rsidP="000B655C">
      <w:pPr>
        <w:numPr>
          <w:ilvl w:val="1"/>
          <w:numId w:val="7"/>
        </w:numPr>
      </w:pPr>
      <w:r w:rsidRPr="000B655C">
        <w:t>결과는</w:t>
      </w:r>
      <w:r w:rsidRPr="000B655C">
        <w:t xml:space="preserve"> $display</w:t>
      </w:r>
      <w:r w:rsidRPr="000B655C">
        <w:t>로</w:t>
      </w:r>
      <w:r w:rsidRPr="000B655C">
        <w:t xml:space="preserve"> </w:t>
      </w:r>
      <w:r w:rsidRPr="000B655C">
        <w:t>출력됨</w:t>
      </w:r>
      <w:r w:rsidRPr="000B655C">
        <w:t xml:space="preserve"> → Test 1: 102 * 51 = 5202</w:t>
      </w:r>
    </w:p>
    <w:p w14:paraId="04AEC1F0" w14:textId="3D59CB92" w:rsidR="000B655C" w:rsidRPr="000B655C" w:rsidRDefault="000B655C" w:rsidP="000B655C">
      <w:pPr>
        <w:rPr>
          <w:b/>
          <w:bCs/>
        </w:rPr>
      </w:pPr>
      <w:r w:rsidRPr="000B655C">
        <w:rPr>
          <w:b/>
          <w:bCs/>
        </w:rPr>
        <w:t xml:space="preserve"> </w:t>
      </w:r>
      <w:r w:rsidRPr="000B655C">
        <w:rPr>
          <w:b/>
          <w:bCs/>
        </w:rPr>
        <w:t>테스트</w:t>
      </w:r>
      <w:r w:rsidRPr="000B655C">
        <w:rPr>
          <w:b/>
          <w:bCs/>
        </w:rPr>
        <w:t xml:space="preserve"> </w:t>
      </w:r>
      <w:r w:rsidRPr="000B655C">
        <w:rPr>
          <w:b/>
          <w:bCs/>
        </w:rPr>
        <w:t>케이스</w:t>
      </w:r>
      <w:r w:rsidRPr="000B655C">
        <w:rPr>
          <w:b/>
          <w:bCs/>
        </w:rPr>
        <w:t xml:space="preserve"> 2 — </w:t>
      </w:r>
      <w:r w:rsidRPr="000B655C">
        <w:rPr>
          <w:b/>
          <w:bCs/>
        </w:rPr>
        <w:t>음수</w:t>
      </w:r>
      <w:r w:rsidRPr="000B655C">
        <w:rPr>
          <w:b/>
          <w:bCs/>
        </w:rPr>
        <w:t xml:space="preserve"> × </w:t>
      </w:r>
      <w:r w:rsidRPr="000B655C">
        <w:rPr>
          <w:b/>
          <w:bCs/>
        </w:rPr>
        <w:t>양수</w:t>
      </w:r>
    </w:p>
    <w:p w14:paraId="3F52D048" w14:textId="7B7CCA3F" w:rsidR="000B655C" w:rsidRPr="000B655C" w:rsidRDefault="000B655C" w:rsidP="000B655C">
      <w:pPr>
        <w:pStyle w:val="ac"/>
        <w:numPr>
          <w:ilvl w:val="0"/>
          <w:numId w:val="8"/>
        </w:numPr>
        <w:ind w:leftChars="0"/>
      </w:pPr>
      <w:r w:rsidRPr="000B655C">
        <w:t>입력</w:t>
      </w:r>
      <w:r w:rsidRPr="000B655C">
        <w:t xml:space="preserve">: </w:t>
      </w:r>
      <w:proofErr w:type="spellStart"/>
      <w:r w:rsidRPr="000B655C">
        <w:t>Mplier</w:t>
      </w:r>
      <w:proofErr w:type="spellEnd"/>
      <w:r w:rsidRPr="000B655C">
        <w:t xml:space="preserve"> = -90, </w:t>
      </w:r>
      <w:proofErr w:type="spellStart"/>
      <w:r w:rsidRPr="000B655C">
        <w:t>Mcand</w:t>
      </w:r>
      <w:proofErr w:type="spellEnd"/>
      <w:r w:rsidRPr="000B655C">
        <w:t xml:space="preserve"> = 102</w:t>
      </w:r>
    </w:p>
    <w:p w14:paraId="670D278E" w14:textId="77777777" w:rsidR="000B655C" w:rsidRPr="000B655C" w:rsidRDefault="000B655C" w:rsidP="000B655C">
      <w:pPr>
        <w:numPr>
          <w:ilvl w:val="0"/>
          <w:numId w:val="8"/>
        </w:numPr>
      </w:pPr>
      <w:r w:rsidRPr="000B655C">
        <w:t>예상</w:t>
      </w:r>
      <w:r w:rsidRPr="000B655C">
        <w:t xml:space="preserve"> </w:t>
      </w:r>
      <w:r w:rsidRPr="000B655C">
        <w:t>출력</w:t>
      </w:r>
      <w:r w:rsidRPr="000B655C">
        <w:t>: -9180 (-90 × 102)</w:t>
      </w:r>
    </w:p>
    <w:p w14:paraId="7EB364C6" w14:textId="0B0DC4E4" w:rsidR="000B655C" w:rsidRPr="000B655C" w:rsidRDefault="002A3396" w:rsidP="000B655C">
      <w:pPr>
        <w:numPr>
          <w:ilvl w:val="0"/>
          <w:numId w:val="8"/>
        </w:numPr>
      </w:pPr>
      <w:r>
        <w:rPr>
          <w:rFonts w:hint="eastAsia"/>
        </w:rPr>
        <w:lastRenderedPageBreak/>
        <w:t>연산</w:t>
      </w:r>
      <w:r>
        <w:rPr>
          <w:rFonts w:hint="eastAsia"/>
        </w:rPr>
        <w:t xml:space="preserve"> </w:t>
      </w:r>
      <w:r>
        <w:rPr>
          <w:rFonts w:hint="eastAsia"/>
        </w:rPr>
        <w:t>과정</w:t>
      </w:r>
    </w:p>
    <w:p w14:paraId="432DF93D" w14:textId="77777777" w:rsidR="000B655C" w:rsidRPr="000B655C" w:rsidRDefault="000B655C" w:rsidP="000B655C">
      <w:pPr>
        <w:numPr>
          <w:ilvl w:val="1"/>
          <w:numId w:val="8"/>
        </w:numPr>
      </w:pPr>
      <w:r w:rsidRPr="000B655C">
        <w:t>리셋</w:t>
      </w:r>
      <w:r w:rsidRPr="000B655C">
        <w:t xml:space="preserve"> </w:t>
      </w:r>
      <w:r w:rsidRPr="000B655C">
        <w:t>신호</w:t>
      </w:r>
      <w:r w:rsidRPr="000B655C">
        <w:t xml:space="preserve"> </w:t>
      </w:r>
      <w:r w:rsidRPr="000B655C">
        <w:t>재활성화</w:t>
      </w:r>
      <w:r w:rsidRPr="000B655C">
        <w:t xml:space="preserve"> (</w:t>
      </w:r>
      <w:proofErr w:type="spellStart"/>
      <w:r w:rsidRPr="000B655C">
        <w:t>rst</w:t>
      </w:r>
      <w:proofErr w:type="spellEnd"/>
      <w:r w:rsidRPr="000B655C">
        <w:t xml:space="preserve"> = 1) </w:t>
      </w:r>
      <w:r w:rsidRPr="000B655C">
        <w:t>후</w:t>
      </w:r>
      <w:r w:rsidRPr="000B655C">
        <w:t xml:space="preserve"> </w:t>
      </w:r>
      <w:r w:rsidRPr="000B655C">
        <w:t>다시</w:t>
      </w:r>
      <w:r w:rsidRPr="000B655C">
        <w:t xml:space="preserve"> </w:t>
      </w:r>
      <w:r w:rsidRPr="000B655C">
        <w:t>해제</w:t>
      </w:r>
    </w:p>
    <w:p w14:paraId="55BF75FF" w14:textId="77777777" w:rsidR="000B655C" w:rsidRPr="000B655C" w:rsidRDefault="000B655C" w:rsidP="000B655C">
      <w:pPr>
        <w:numPr>
          <w:ilvl w:val="1"/>
          <w:numId w:val="8"/>
        </w:numPr>
      </w:pPr>
      <w:proofErr w:type="spellStart"/>
      <w:r w:rsidRPr="000B655C">
        <w:t>입력값</w:t>
      </w:r>
      <w:proofErr w:type="spellEnd"/>
      <w:r w:rsidRPr="000B655C">
        <w:t xml:space="preserve"> </w:t>
      </w:r>
      <w:r w:rsidRPr="000B655C">
        <w:t>설정</w:t>
      </w:r>
      <w:r w:rsidRPr="000B655C">
        <w:t xml:space="preserve"> </w:t>
      </w:r>
      <w:r w:rsidRPr="000B655C">
        <w:t>및</w:t>
      </w:r>
      <w:r w:rsidRPr="000B655C">
        <w:t xml:space="preserve"> start </w:t>
      </w:r>
      <w:r w:rsidRPr="000B655C">
        <w:t>신호</w:t>
      </w:r>
      <w:r w:rsidRPr="000B655C">
        <w:t xml:space="preserve"> </w:t>
      </w:r>
      <w:r w:rsidRPr="000B655C">
        <w:t>트리거</w:t>
      </w:r>
    </w:p>
    <w:p w14:paraId="2D1E9380" w14:textId="77777777" w:rsidR="000B655C" w:rsidRPr="000B655C" w:rsidRDefault="000B655C" w:rsidP="000B655C">
      <w:pPr>
        <w:numPr>
          <w:ilvl w:val="1"/>
          <w:numId w:val="8"/>
        </w:numPr>
      </w:pPr>
      <w:r w:rsidRPr="000B655C">
        <w:t>연산</w:t>
      </w:r>
      <w:r w:rsidRPr="000B655C">
        <w:t xml:space="preserve"> </w:t>
      </w:r>
      <w:r w:rsidRPr="000B655C">
        <w:t>완료</w:t>
      </w:r>
      <w:r w:rsidRPr="000B655C">
        <w:t xml:space="preserve"> </w:t>
      </w:r>
      <w:r w:rsidRPr="000B655C">
        <w:t>대기</w:t>
      </w:r>
      <w:r w:rsidRPr="000B655C">
        <w:t xml:space="preserve"> </w:t>
      </w:r>
      <w:r w:rsidRPr="000B655C">
        <w:t>후</w:t>
      </w:r>
      <w:r w:rsidRPr="000B655C">
        <w:t xml:space="preserve"> </w:t>
      </w:r>
      <w:r w:rsidRPr="000B655C">
        <w:t>결과</w:t>
      </w:r>
      <w:r w:rsidRPr="000B655C">
        <w:t xml:space="preserve"> </w:t>
      </w:r>
      <w:r w:rsidRPr="000B655C">
        <w:t>출력</w:t>
      </w:r>
    </w:p>
    <w:p w14:paraId="090D6381" w14:textId="77777777" w:rsidR="000B655C" w:rsidRPr="000B655C" w:rsidRDefault="000B655C" w:rsidP="000B655C">
      <w:pPr>
        <w:numPr>
          <w:ilvl w:val="1"/>
          <w:numId w:val="8"/>
        </w:numPr>
      </w:pPr>
      <w:r w:rsidRPr="000B655C">
        <w:t>결과는</w:t>
      </w:r>
      <w:r w:rsidRPr="000B655C">
        <w:t xml:space="preserve"> $display</w:t>
      </w:r>
      <w:r w:rsidRPr="000B655C">
        <w:t>로</w:t>
      </w:r>
      <w:r w:rsidRPr="000B655C">
        <w:t xml:space="preserve"> </w:t>
      </w:r>
      <w:r w:rsidRPr="000B655C">
        <w:t>출력됨</w:t>
      </w:r>
      <w:r w:rsidRPr="000B655C">
        <w:t xml:space="preserve"> → Test 2: -90 * 102 = -9180</w:t>
      </w:r>
    </w:p>
    <w:p w14:paraId="6568E581" w14:textId="77777777" w:rsidR="00FB4261" w:rsidRPr="005E0A0D" w:rsidRDefault="00FB4261" w:rsidP="006D0E37"/>
    <w:p w14:paraId="2B244B04" w14:textId="77777777" w:rsidR="00FB4261" w:rsidRDefault="00FB4261" w:rsidP="006D0E37"/>
    <w:p w14:paraId="5D70D9A6" w14:textId="77777777" w:rsidR="00FB4261" w:rsidRDefault="00FB4261" w:rsidP="00FB4261">
      <w:r>
        <w:rPr>
          <w:b/>
          <w:sz w:val="24"/>
        </w:rPr>
        <w:t>Simulation Result</w:t>
      </w:r>
    </w:p>
    <w:p w14:paraId="462652E1" w14:textId="77777777" w:rsidR="00C70535" w:rsidRDefault="00C70535" w:rsidP="006D0E37">
      <w:pPr>
        <w:rPr>
          <w:noProof/>
        </w:rPr>
      </w:pPr>
    </w:p>
    <w:p w14:paraId="0D35A112" w14:textId="338666E6" w:rsidR="00FB4261" w:rsidRDefault="00C70535" w:rsidP="006D0E37">
      <w:r>
        <w:rPr>
          <w:noProof/>
        </w:rPr>
        <w:drawing>
          <wp:inline distT="0" distB="0" distL="0" distR="0" wp14:anchorId="5A63B26D" wp14:editId="09CA3F47">
            <wp:extent cx="7076054" cy="1476375"/>
            <wp:effectExtent l="0" t="0" r="0" b="0"/>
            <wp:docPr id="925138279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7027" cy="1482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B0AAF" w14:textId="6A055D79" w:rsidR="00FB4261" w:rsidRDefault="00CA16E8" w:rsidP="006D0E37">
      <w:pPr>
        <w:rPr>
          <w:rFonts w:hint="eastAsia"/>
        </w:rPr>
      </w:pPr>
      <w:r w:rsidRPr="006B3C06">
        <w:rPr>
          <w:rFonts w:hint="eastAsia"/>
          <w:highlight w:val="yellow"/>
        </w:rPr>
        <w:t>[</w:t>
      </w:r>
      <w:r>
        <w:rPr>
          <w:rFonts w:hint="eastAsia"/>
          <w:highlight w:val="yellow"/>
        </w:rPr>
        <w:t>behavioral</w:t>
      </w:r>
      <w:r>
        <w:rPr>
          <w:rFonts w:hint="eastAsia"/>
          <w:highlight w:val="yellow"/>
        </w:rPr>
        <w:t xml:space="preserve"> simulation</w:t>
      </w:r>
      <w:r w:rsidRPr="006B3C06">
        <w:rPr>
          <w:rFonts w:hint="eastAsia"/>
          <w:highlight w:val="yellow"/>
        </w:rPr>
        <w:t>]</w:t>
      </w:r>
    </w:p>
    <w:p w14:paraId="5ACB17D6" w14:textId="2C40146F" w:rsidR="00FB4261" w:rsidRDefault="00DF41C5" w:rsidP="00DF41C5">
      <w:pPr>
        <w:ind w:firstLineChars="100" w:firstLine="200"/>
      </w:pPr>
      <w:r>
        <w:rPr>
          <w:rFonts w:hint="eastAsia"/>
        </w:rPr>
        <w:t>이</w:t>
      </w:r>
      <w:r w:rsidRPr="00DF41C5">
        <w:t xml:space="preserve"> </w:t>
      </w:r>
      <w:r w:rsidRPr="00DF41C5">
        <w:t>시뮬레이션</w:t>
      </w:r>
      <w:r w:rsidRPr="00DF41C5">
        <w:t xml:space="preserve"> </w:t>
      </w:r>
      <w:r w:rsidRPr="00DF41C5">
        <w:t>파형은</w:t>
      </w:r>
      <w:r w:rsidRPr="00DF41C5">
        <w:t xml:space="preserve"> </w:t>
      </w:r>
      <w:proofErr w:type="spellStart"/>
      <w:r w:rsidRPr="00DF41C5">
        <w:t>booth_multiplier</w:t>
      </w:r>
      <w:proofErr w:type="spellEnd"/>
      <w:r w:rsidRPr="00DF41C5">
        <w:t xml:space="preserve"> </w:t>
      </w:r>
      <w:r w:rsidRPr="00DF41C5">
        <w:t>모듈의</w:t>
      </w:r>
      <w:r w:rsidRPr="00DF41C5">
        <w:t xml:space="preserve"> </w:t>
      </w:r>
      <w:r w:rsidRPr="00DF41C5">
        <w:t>기능을</w:t>
      </w:r>
      <w:r w:rsidRPr="00DF41C5">
        <w:t xml:space="preserve"> </w:t>
      </w:r>
      <w:r w:rsidRPr="00DF41C5">
        <w:t>두</w:t>
      </w:r>
      <w:r w:rsidRPr="00DF41C5">
        <w:t xml:space="preserve"> </w:t>
      </w:r>
      <w:r w:rsidRPr="00DF41C5">
        <w:t>개의</w:t>
      </w:r>
      <w:r w:rsidRPr="00DF41C5">
        <w:t xml:space="preserve"> </w:t>
      </w:r>
      <w:r w:rsidRPr="00DF41C5">
        <w:t>테스트</w:t>
      </w:r>
      <w:r w:rsidRPr="00DF41C5">
        <w:t xml:space="preserve"> </w:t>
      </w:r>
      <w:r w:rsidRPr="00DF41C5">
        <w:t>케이스를</w:t>
      </w:r>
      <w:r w:rsidRPr="00DF41C5">
        <w:t xml:space="preserve"> </w:t>
      </w:r>
      <w:r w:rsidRPr="00DF41C5">
        <w:t>통해</w:t>
      </w:r>
      <w:r w:rsidRPr="00DF41C5">
        <w:t xml:space="preserve"> </w:t>
      </w:r>
      <w:r w:rsidRPr="00DF41C5">
        <w:t>검증한</w:t>
      </w:r>
      <w:r w:rsidRPr="00DF41C5">
        <w:t xml:space="preserve"> </w:t>
      </w:r>
      <w:r w:rsidRPr="00DF41C5">
        <w:t>결과를</w:t>
      </w:r>
      <w:r w:rsidRPr="00DF41C5">
        <w:t xml:space="preserve"> </w:t>
      </w:r>
      <w:r>
        <w:rPr>
          <w:rFonts w:hint="eastAsia"/>
        </w:rPr>
        <w:t>보여준다</w:t>
      </w:r>
      <w:r w:rsidRPr="00DF41C5">
        <w:t xml:space="preserve">. </w:t>
      </w:r>
      <w:proofErr w:type="spellStart"/>
      <w:r w:rsidRPr="00DF41C5">
        <w:t>클록</w:t>
      </w:r>
      <w:proofErr w:type="spellEnd"/>
      <w:r w:rsidRPr="00DF41C5">
        <w:t xml:space="preserve">, </w:t>
      </w:r>
      <w:proofErr w:type="spellStart"/>
      <w:r w:rsidRPr="00DF41C5">
        <w:t>입력값</w:t>
      </w:r>
      <w:proofErr w:type="spellEnd"/>
      <w:r w:rsidRPr="00DF41C5">
        <w:t>(</w:t>
      </w:r>
      <w:proofErr w:type="spellStart"/>
      <w:r w:rsidRPr="00DF41C5">
        <w:t>Mcand</w:t>
      </w:r>
      <w:proofErr w:type="spellEnd"/>
      <w:r w:rsidRPr="00DF41C5">
        <w:t xml:space="preserve">, </w:t>
      </w:r>
      <w:proofErr w:type="spellStart"/>
      <w:r w:rsidRPr="00DF41C5">
        <w:t>Mplier</w:t>
      </w:r>
      <w:proofErr w:type="spellEnd"/>
      <w:r w:rsidRPr="00DF41C5">
        <w:t xml:space="preserve">), </w:t>
      </w:r>
      <w:proofErr w:type="spellStart"/>
      <w:r w:rsidRPr="00DF41C5">
        <w:t>출력값</w:t>
      </w:r>
      <w:proofErr w:type="spellEnd"/>
      <w:r w:rsidRPr="00DF41C5">
        <w:t xml:space="preserve">(Product), </w:t>
      </w:r>
      <w:r w:rsidRPr="00DF41C5">
        <w:t>완료</w:t>
      </w:r>
      <w:r w:rsidRPr="00DF41C5">
        <w:t xml:space="preserve"> </w:t>
      </w:r>
      <w:r w:rsidRPr="00DF41C5">
        <w:t>신호</w:t>
      </w:r>
      <w:r w:rsidRPr="00DF41C5">
        <w:t>(done)</w:t>
      </w:r>
      <w:r w:rsidRPr="00DF41C5">
        <w:t>의</w:t>
      </w:r>
      <w:r w:rsidRPr="00DF41C5">
        <w:t xml:space="preserve"> </w:t>
      </w:r>
      <w:proofErr w:type="spellStart"/>
      <w:r w:rsidRPr="00DF41C5">
        <w:t>시간축</w:t>
      </w:r>
      <w:proofErr w:type="spellEnd"/>
      <w:r w:rsidRPr="00DF41C5">
        <w:t xml:space="preserve"> </w:t>
      </w:r>
      <w:r w:rsidRPr="00DF41C5">
        <w:t>변화를</w:t>
      </w:r>
      <w:r w:rsidRPr="00DF41C5">
        <w:t xml:space="preserve"> </w:t>
      </w:r>
      <w:r w:rsidRPr="00DF41C5">
        <w:t>기반으로</w:t>
      </w:r>
      <w:r w:rsidRPr="00DF41C5">
        <w:t xml:space="preserve"> </w:t>
      </w:r>
      <w:r w:rsidRPr="00DF41C5">
        <w:t>연산의</w:t>
      </w:r>
      <w:r w:rsidRPr="00DF41C5">
        <w:t xml:space="preserve"> </w:t>
      </w:r>
      <w:r w:rsidRPr="00DF41C5">
        <w:t>정확성과</w:t>
      </w:r>
      <w:r w:rsidRPr="00DF41C5">
        <w:t xml:space="preserve"> </w:t>
      </w:r>
      <w:r w:rsidRPr="00DF41C5">
        <w:t>타이밍을</w:t>
      </w:r>
      <w:r w:rsidRPr="00DF41C5">
        <w:t xml:space="preserve"> </w:t>
      </w:r>
      <w:r w:rsidRPr="00DF41C5">
        <w:t>분석하였다</w:t>
      </w:r>
      <w:r w:rsidRPr="00DF41C5">
        <w:t>.</w:t>
      </w:r>
    </w:p>
    <w:p w14:paraId="749CB535" w14:textId="2B0E186A" w:rsidR="00FB4261" w:rsidRDefault="001C09C7" w:rsidP="00CA16E8">
      <w:pPr>
        <w:ind w:firstLineChars="100" w:firstLine="200"/>
        <w:rPr>
          <w:rFonts w:hint="eastAsia"/>
        </w:rPr>
      </w:pPr>
      <w:r>
        <w:rPr>
          <w:rFonts w:hint="eastAsia"/>
        </w:rPr>
        <w:t>먼저</w:t>
      </w:r>
      <w:r>
        <w:rPr>
          <w:rFonts w:hint="eastAsia"/>
        </w:rPr>
        <w:t xml:space="preserve">, </w:t>
      </w:r>
      <w:r w:rsidRPr="001C09C7">
        <w:t>약</w:t>
      </w:r>
      <w:r w:rsidRPr="001C09C7">
        <w:t xml:space="preserve"> 330</w:t>
      </w:r>
      <w:proofErr w:type="gramStart"/>
      <w:r w:rsidRPr="001C09C7">
        <w:t>ns</w:t>
      </w:r>
      <w:r>
        <w:rPr>
          <w:rFonts w:hint="eastAsia"/>
        </w:rPr>
        <w:t xml:space="preserve"> </w:t>
      </w:r>
      <w:r>
        <w:rPr>
          <w:rFonts w:hint="eastAsia"/>
        </w:rPr>
        <w:t>에서</w:t>
      </w:r>
      <w:proofErr w:type="gramEnd"/>
      <w:r>
        <w:rPr>
          <w:rFonts w:hint="eastAsia"/>
        </w:rPr>
        <w:t xml:space="preserve"> done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값이</w:t>
      </w:r>
      <w:r>
        <w:rPr>
          <w:rFonts w:hint="eastAsia"/>
        </w:rPr>
        <w:t xml:space="preserve"> 1</w:t>
      </w:r>
      <w:r>
        <w:rPr>
          <w:rFonts w:hint="eastAsia"/>
        </w:rPr>
        <w:t>일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>, 5202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값을</w:t>
      </w:r>
      <w:r>
        <w:rPr>
          <w:rFonts w:hint="eastAsia"/>
        </w:rPr>
        <w:t xml:space="preserve"> </w:t>
      </w:r>
      <w:r>
        <w:rPr>
          <w:rFonts w:hint="eastAsia"/>
        </w:rPr>
        <w:t>갖는</w:t>
      </w:r>
      <w:r>
        <w:rPr>
          <w:rFonts w:hint="eastAsia"/>
        </w:rPr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r>
        <w:rPr>
          <w:rFonts w:hint="eastAsia"/>
        </w:rPr>
        <w:t>확인할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 xml:space="preserve">. </w:t>
      </w:r>
      <w:r>
        <w:rPr>
          <w:rFonts w:hint="eastAsia"/>
        </w:rPr>
        <w:t>다음으로</w:t>
      </w:r>
      <w:r>
        <w:rPr>
          <w:rFonts w:hint="eastAsia"/>
        </w:rPr>
        <w:t xml:space="preserve"> </w:t>
      </w:r>
      <w:r>
        <w:rPr>
          <w:rFonts w:hint="eastAsia"/>
        </w:rPr>
        <w:t>약</w:t>
      </w:r>
      <w:r>
        <w:rPr>
          <w:rFonts w:hint="eastAsia"/>
        </w:rPr>
        <w:t xml:space="preserve"> 500ns </w:t>
      </w:r>
      <w:r>
        <w:rPr>
          <w:rFonts w:hint="eastAsia"/>
        </w:rPr>
        <w:t>일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 xml:space="preserve"> done</w:t>
      </w:r>
      <w:r>
        <w:rPr>
          <w:rFonts w:hint="eastAsia"/>
        </w:rPr>
        <w:t>이</w:t>
      </w:r>
      <w:r>
        <w:rPr>
          <w:rFonts w:hint="eastAsia"/>
        </w:rPr>
        <w:t xml:space="preserve"> 1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되고</w:t>
      </w:r>
      <w:r>
        <w:rPr>
          <w:rFonts w:hint="eastAsia"/>
        </w:rPr>
        <w:t>, -9180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값을</w:t>
      </w:r>
      <w:r>
        <w:rPr>
          <w:rFonts w:hint="eastAsia"/>
        </w:rPr>
        <w:t xml:space="preserve"> </w:t>
      </w:r>
      <w:r>
        <w:rPr>
          <w:rFonts w:hint="eastAsia"/>
        </w:rPr>
        <w:t>가지는</w:t>
      </w:r>
      <w:r>
        <w:rPr>
          <w:rFonts w:hint="eastAsia"/>
        </w:rPr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r>
        <w:rPr>
          <w:rFonts w:hint="eastAsia"/>
        </w:rPr>
        <w:t>확인하였다</w:t>
      </w:r>
      <w:r>
        <w:rPr>
          <w:rFonts w:hint="eastAsia"/>
        </w:rPr>
        <w:t xml:space="preserve">.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 w:rsidRPr="001C09C7">
        <w:t>두</w:t>
      </w:r>
      <w:r w:rsidRPr="001C09C7">
        <w:t xml:space="preserve"> </w:t>
      </w:r>
      <w:r w:rsidRPr="001C09C7">
        <w:t>연산</w:t>
      </w:r>
      <w:r w:rsidRPr="001C09C7">
        <w:t xml:space="preserve"> </w:t>
      </w:r>
      <w:r w:rsidRPr="001C09C7">
        <w:t>모두</w:t>
      </w:r>
      <w:r w:rsidRPr="001C09C7">
        <w:t xml:space="preserve"> </w:t>
      </w:r>
      <w:r w:rsidRPr="001C09C7">
        <w:t>정확한</w:t>
      </w:r>
      <w:r w:rsidRPr="001C09C7">
        <w:t xml:space="preserve"> </w:t>
      </w:r>
      <w:proofErr w:type="spellStart"/>
      <w:r w:rsidRPr="001C09C7">
        <w:t>출력값을</w:t>
      </w:r>
      <w:proofErr w:type="spellEnd"/>
      <w:r w:rsidRPr="001C09C7">
        <w:t xml:space="preserve"> </w:t>
      </w:r>
      <w:r w:rsidRPr="001C09C7">
        <w:t>생성하였으며</w:t>
      </w:r>
      <w:r w:rsidRPr="001C09C7">
        <w:t xml:space="preserve">, </w:t>
      </w:r>
      <w:r w:rsidRPr="001C09C7">
        <w:t>결과는</w:t>
      </w:r>
      <w:r w:rsidRPr="001C09C7">
        <w:t xml:space="preserve"> Booth </w:t>
      </w:r>
      <w:r w:rsidRPr="001C09C7">
        <w:t>알고리즘의</w:t>
      </w:r>
      <w:r w:rsidRPr="001C09C7">
        <w:t xml:space="preserve"> </w:t>
      </w:r>
      <w:r w:rsidRPr="001C09C7">
        <w:t>정수</w:t>
      </w:r>
      <w:r w:rsidRPr="001C09C7">
        <w:t xml:space="preserve"> </w:t>
      </w:r>
      <w:r w:rsidRPr="001C09C7">
        <w:t>곱셈</w:t>
      </w:r>
      <w:r w:rsidRPr="001C09C7">
        <w:t xml:space="preserve"> </w:t>
      </w:r>
      <w:r w:rsidRPr="001C09C7">
        <w:t>결과와</w:t>
      </w:r>
      <w:r w:rsidRPr="001C09C7">
        <w:t xml:space="preserve"> </w:t>
      </w:r>
      <w:r w:rsidRPr="001C09C7">
        <w:t>일치</w:t>
      </w:r>
      <w:r>
        <w:rPr>
          <w:rFonts w:hint="eastAsia"/>
        </w:rPr>
        <w:t>함을</w:t>
      </w:r>
      <w:r>
        <w:rPr>
          <w:rFonts w:hint="eastAsia"/>
        </w:rPr>
        <w:t xml:space="preserve"> </w:t>
      </w:r>
      <w:r>
        <w:rPr>
          <w:rFonts w:hint="eastAsia"/>
        </w:rPr>
        <w:t>증명하였다</w:t>
      </w:r>
      <w:r>
        <w:rPr>
          <w:rFonts w:hint="eastAsia"/>
        </w:rPr>
        <w:t>.</w:t>
      </w:r>
    </w:p>
    <w:p w14:paraId="28628E6F" w14:textId="651FF655" w:rsidR="00C70535" w:rsidRDefault="00C70535" w:rsidP="006D0E37">
      <w:r>
        <w:rPr>
          <w:noProof/>
        </w:rPr>
        <w:drawing>
          <wp:inline distT="0" distB="0" distL="0" distR="0" wp14:anchorId="5EBB269B" wp14:editId="3B5011DE">
            <wp:extent cx="6677451" cy="1333500"/>
            <wp:effectExtent l="0" t="0" r="9525" b="0"/>
            <wp:docPr id="140191693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1371" cy="1334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FE982" w14:textId="77777777" w:rsidR="00CA16E8" w:rsidRDefault="00CA16E8" w:rsidP="00CA16E8">
      <w:pPr>
        <w:rPr>
          <w:rFonts w:hint="eastAsia"/>
        </w:rPr>
      </w:pPr>
      <w:r w:rsidRPr="006B3C06">
        <w:rPr>
          <w:rFonts w:hint="eastAsia"/>
          <w:highlight w:val="yellow"/>
        </w:rPr>
        <w:t>[</w:t>
      </w:r>
      <w:r>
        <w:rPr>
          <w:rFonts w:hint="eastAsia"/>
          <w:highlight w:val="yellow"/>
        </w:rPr>
        <w:t>post synthesis functional simulation</w:t>
      </w:r>
      <w:r w:rsidRPr="006B3C06">
        <w:rPr>
          <w:rFonts w:hint="eastAsia"/>
          <w:highlight w:val="yellow"/>
        </w:rPr>
        <w:t>]</w:t>
      </w:r>
    </w:p>
    <w:p w14:paraId="59BABDC8" w14:textId="77777777" w:rsidR="00FB4261" w:rsidRDefault="00FB4261" w:rsidP="006D0E37">
      <w:pPr>
        <w:rPr>
          <w:rFonts w:hint="eastAsia"/>
        </w:rPr>
      </w:pPr>
    </w:p>
    <w:p w14:paraId="2D9933EA" w14:textId="7B5AC543" w:rsidR="00FB4261" w:rsidRDefault="00C70535" w:rsidP="006D0E37">
      <w:r>
        <w:rPr>
          <w:noProof/>
        </w:rPr>
        <w:drawing>
          <wp:inline distT="0" distB="0" distL="0" distR="0" wp14:anchorId="34043DF5" wp14:editId="0000D74B">
            <wp:extent cx="6713138" cy="1390650"/>
            <wp:effectExtent l="0" t="0" r="0" b="0"/>
            <wp:docPr id="1303355223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7995" cy="1391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6A912" w14:textId="38F45105" w:rsidR="00C70535" w:rsidRDefault="00CA16E8" w:rsidP="006D0E37">
      <w:pPr>
        <w:rPr>
          <w:rFonts w:hint="eastAsia"/>
        </w:rPr>
      </w:pPr>
      <w:r w:rsidRPr="006B3C06">
        <w:rPr>
          <w:rFonts w:hint="eastAsia"/>
          <w:highlight w:val="yellow"/>
        </w:rPr>
        <w:t>[</w:t>
      </w:r>
      <w:r>
        <w:rPr>
          <w:rFonts w:hint="eastAsia"/>
          <w:highlight w:val="yellow"/>
        </w:rPr>
        <w:t xml:space="preserve">post synthesis </w:t>
      </w:r>
      <w:r>
        <w:rPr>
          <w:rFonts w:hint="eastAsia"/>
          <w:highlight w:val="yellow"/>
        </w:rPr>
        <w:t>timing</w:t>
      </w:r>
      <w:r>
        <w:rPr>
          <w:rFonts w:hint="eastAsia"/>
          <w:highlight w:val="yellow"/>
        </w:rPr>
        <w:t xml:space="preserve"> simulation</w:t>
      </w:r>
      <w:r w:rsidRPr="006B3C06">
        <w:rPr>
          <w:rFonts w:hint="eastAsia"/>
          <w:highlight w:val="yellow"/>
        </w:rPr>
        <w:t>]</w:t>
      </w:r>
    </w:p>
    <w:p w14:paraId="71213CCD" w14:textId="3DEDDA31" w:rsidR="00C70535" w:rsidRDefault="00C70535" w:rsidP="006D0E3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47883AF" wp14:editId="58EC7468">
            <wp:extent cx="6391275" cy="2876550"/>
            <wp:effectExtent l="0" t="0" r="9525" b="0"/>
            <wp:docPr id="1732785976" name="그림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51199" w14:textId="18EA925E" w:rsidR="00CA16E8" w:rsidRDefault="00CA16E8" w:rsidP="00CA16E8">
      <w:pPr>
        <w:rPr>
          <w:rFonts w:hint="eastAsia"/>
        </w:rPr>
      </w:pPr>
      <w:r w:rsidRPr="006B3C06">
        <w:rPr>
          <w:rFonts w:hint="eastAsia"/>
          <w:highlight w:val="yellow"/>
        </w:rPr>
        <w:t>[</w:t>
      </w:r>
      <w:r>
        <w:rPr>
          <w:rFonts w:hint="eastAsia"/>
          <w:highlight w:val="yellow"/>
        </w:rPr>
        <w:t>elaborated design</w:t>
      </w:r>
      <w:r w:rsidRPr="006B3C06">
        <w:rPr>
          <w:rFonts w:hint="eastAsia"/>
          <w:highlight w:val="yellow"/>
        </w:rPr>
        <w:t>]</w:t>
      </w:r>
    </w:p>
    <w:p w14:paraId="58626127" w14:textId="77777777" w:rsidR="00C70535" w:rsidRDefault="00C70535" w:rsidP="006D0E37"/>
    <w:p w14:paraId="10CE5BD4" w14:textId="77777777" w:rsidR="00762DC1" w:rsidRDefault="00762DC1" w:rsidP="006D0E37">
      <w:pPr>
        <w:rPr>
          <w:rFonts w:hint="eastAsia"/>
        </w:rPr>
      </w:pPr>
    </w:p>
    <w:p w14:paraId="1CEB33BB" w14:textId="7D1093B7" w:rsidR="00C70535" w:rsidRPr="0003231C" w:rsidRDefault="0003231C" w:rsidP="006D0E37">
      <w:pPr>
        <w:rPr>
          <w:rFonts w:hint="eastAsia"/>
          <w:b/>
          <w:bCs/>
          <w:color w:val="FF0000"/>
        </w:rPr>
      </w:pPr>
      <w:r w:rsidRPr="0003231C">
        <w:rPr>
          <w:rFonts w:hint="eastAsia"/>
          <w:b/>
          <w:bCs/>
          <w:color w:val="FF0000"/>
        </w:rPr>
        <w:t>고찰</w:t>
      </w:r>
    </w:p>
    <w:p w14:paraId="0D91DFE3" w14:textId="5CE3877E" w:rsidR="00FB4261" w:rsidRDefault="0003231C" w:rsidP="0003231C">
      <w:pPr>
        <w:ind w:firstLineChars="100" w:firstLine="200"/>
      </w:pPr>
      <w:r w:rsidRPr="0003231C">
        <w:t xml:space="preserve">Booth </w:t>
      </w:r>
      <w:proofErr w:type="spellStart"/>
      <w:r w:rsidRPr="0003231C">
        <w:t>곱셈기</w:t>
      </w:r>
      <w:proofErr w:type="spellEnd"/>
      <w:r w:rsidRPr="0003231C">
        <w:t xml:space="preserve"> </w:t>
      </w:r>
      <w:r w:rsidRPr="0003231C">
        <w:t>설계를</w:t>
      </w:r>
      <w:r w:rsidRPr="0003231C">
        <w:t xml:space="preserve"> </w:t>
      </w:r>
      <w:r w:rsidRPr="0003231C">
        <w:t>통해</w:t>
      </w:r>
      <w:r w:rsidRPr="0003231C">
        <w:t xml:space="preserve"> </w:t>
      </w:r>
      <w:r w:rsidRPr="0003231C">
        <w:t>상태기반</w:t>
      </w:r>
      <w:r w:rsidRPr="0003231C">
        <w:t xml:space="preserve"> </w:t>
      </w:r>
      <w:r w:rsidRPr="0003231C">
        <w:t>제어와</w:t>
      </w:r>
      <w:r w:rsidRPr="0003231C">
        <w:t xml:space="preserve"> Booth </w:t>
      </w:r>
      <w:r w:rsidRPr="0003231C">
        <w:t>알고리즘의</w:t>
      </w:r>
      <w:r w:rsidRPr="0003231C">
        <w:t xml:space="preserve"> </w:t>
      </w:r>
      <w:r w:rsidRPr="0003231C">
        <w:t>적용</w:t>
      </w:r>
      <w:r w:rsidRPr="0003231C">
        <w:t xml:space="preserve"> </w:t>
      </w:r>
      <w:r w:rsidRPr="0003231C">
        <w:t>방식을</w:t>
      </w:r>
      <w:r w:rsidRPr="0003231C">
        <w:t xml:space="preserve"> </w:t>
      </w:r>
      <w:r w:rsidRPr="0003231C">
        <w:t>직접</w:t>
      </w:r>
      <w:r w:rsidRPr="0003231C">
        <w:t xml:space="preserve"> </w:t>
      </w:r>
      <w:r w:rsidRPr="0003231C">
        <w:t>구현해보며</w:t>
      </w:r>
      <w:r w:rsidRPr="0003231C">
        <w:t xml:space="preserve">, </w:t>
      </w:r>
      <w:r w:rsidRPr="0003231C">
        <w:t>부호</w:t>
      </w:r>
      <w:r w:rsidRPr="0003231C">
        <w:t xml:space="preserve"> </w:t>
      </w:r>
      <w:r w:rsidRPr="0003231C">
        <w:t>있는</w:t>
      </w:r>
      <w:r w:rsidRPr="0003231C">
        <w:t xml:space="preserve"> </w:t>
      </w:r>
      <w:r w:rsidRPr="0003231C">
        <w:t>곱셈</w:t>
      </w:r>
      <w:r w:rsidRPr="0003231C">
        <w:t xml:space="preserve"> </w:t>
      </w:r>
      <w:r w:rsidRPr="0003231C">
        <w:t>연산의</w:t>
      </w:r>
      <w:r w:rsidRPr="0003231C">
        <w:t xml:space="preserve"> </w:t>
      </w:r>
      <w:r w:rsidRPr="0003231C">
        <w:t>구조와</w:t>
      </w:r>
      <w:r w:rsidRPr="0003231C">
        <w:t xml:space="preserve"> </w:t>
      </w:r>
      <w:r w:rsidRPr="0003231C">
        <w:t>절차를</w:t>
      </w:r>
      <w:r w:rsidRPr="0003231C">
        <w:t xml:space="preserve"> </w:t>
      </w:r>
      <w:r w:rsidRPr="0003231C">
        <w:t>명확히</w:t>
      </w:r>
      <w:r w:rsidRPr="0003231C">
        <w:t xml:space="preserve"> </w:t>
      </w:r>
      <w:r w:rsidRPr="0003231C">
        <w:t>이해할</w:t>
      </w:r>
      <w:r w:rsidRPr="0003231C">
        <w:t xml:space="preserve"> </w:t>
      </w:r>
      <w:r w:rsidRPr="0003231C">
        <w:t>수</w:t>
      </w:r>
      <w:r w:rsidRPr="0003231C">
        <w:t xml:space="preserve"> </w:t>
      </w:r>
      <w:r w:rsidRPr="0003231C">
        <w:t>있었다</w:t>
      </w:r>
      <w:r w:rsidRPr="0003231C">
        <w:t xml:space="preserve">. </w:t>
      </w:r>
      <w:r w:rsidRPr="0003231C">
        <w:t>시뮬레이션</w:t>
      </w:r>
      <w:r w:rsidRPr="0003231C">
        <w:t xml:space="preserve"> </w:t>
      </w:r>
      <w:r w:rsidRPr="0003231C">
        <w:t>결과</w:t>
      </w:r>
      <w:r w:rsidRPr="0003231C">
        <w:t xml:space="preserve"> </w:t>
      </w:r>
      <w:r w:rsidRPr="0003231C">
        <w:t>두</w:t>
      </w:r>
      <w:r w:rsidRPr="0003231C">
        <w:t xml:space="preserve"> </w:t>
      </w:r>
      <w:r w:rsidRPr="0003231C">
        <w:t>테스트</w:t>
      </w:r>
      <w:r w:rsidRPr="0003231C">
        <w:t xml:space="preserve"> </w:t>
      </w:r>
      <w:r w:rsidRPr="0003231C">
        <w:t>모두</w:t>
      </w:r>
      <w:r w:rsidRPr="0003231C">
        <w:t xml:space="preserve"> </w:t>
      </w:r>
      <w:r w:rsidRPr="0003231C">
        <w:t>정확한</w:t>
      </w:r>
      <w:r w:rsidRPr="0003231C">
        <w:t xml:space="preserve"> </w:t>
      </w:r>
      <w:r w:rsidRPr="0003231C">
        <w:t>곱셈</w:t>
      </w:r>
      <w:r w:rsidRPr="0003231C">
        <w:t xml:space="preserve"> </w:t>
      </w:r>
      <w:r w:rsidRPr="0003231C">
        <w:t>결과를</w:t>
      </w:r>
      <w:r w:rsidRPr="0003231C">
        <w:t xml:space="preserve"> </w:t>
      </w:r>
      <w:r w:rsidRPr="0003231C">
        <w:t>출력하였고</w:t>
      </w:r>
      <w:r w:rsidRPr="0003231C">
        <w:t xml:space="preserve">, FSM </w:t>
      </w:r>
      <w:r w:rsidRPr="0003231C">
        <w:t>흐름과</w:t>
      </w:r>
      <w:r w:rsidRPr="0003231C">
        <w:t xml:space="preserve"> </w:t>
      </w:r>
      <w:r w:rsidRPr="0003231C">
        <w:t>데이터</w:t>
      </w:r>
      <w:r w:rsidRPr="0003231C">
        <w:t xml:space="preserve"> </w:t>
      </w:r>
      <w:r w:rsidRPr="0003231C">
        <w:t>경로가</w:t>
      </w:r>
      <w:r w:rsidRPr="0003231C">
        <w:t xml:space="preserve"> </w:t>
      </w:r>
      <w:r w:rsidRPr="0003231C">
        <w:t>정상적으로</w:t>
      </w:r>
      <w:r w:rsidRPr="0003231C">
        <w:t xml:space="preserve"> </w:t>
      </w:r>
      <w:r w:rsidRPr="0003231C">
        <w:t>동작함을</w:t>
      </w:r>
      <w:r w:rsidRPr="0003231C">
        <w:t xml:space="preserve"> </w:t>
      </w:r>
      <w:r w:rsidRPr="0003231C">
        <w:t>확인하였다</w:t>
      </w:r>
      <w:r w:rsidRPr="0003231C">
        <w:t xml:space="preserve">. </w:t>
      </w:r>
      <w:r w:rsidRPr="0003231C">
        <w:t>특히</w:t>
      </w:r>
      <w:r w:rsidRPr="0003231C">
        <w:t xml:space="preserve"> </w:t>
      </w:r>
      <w:r w:rsidRPr="0003231C">
        <w:t>음수</w:t>
      </w:r>
      <w:r w:rsidRPr="0003231C">
        <w:t xml:space="preserve"> </w:t>
      </w:r>
      <w:r w:rsidRPr="0003231C">
        <w:t>연산</w:t>
      </w:r>
      <w:r w:rsidRPr="0003231C">
        <w:t xml:space="preserve"> </w:t>
      </w:r>
      <w:r w:rsidRPr="0003231C">
        <w:t>처리와</w:t>
      </w:r>
      <w:r w:rsidRPr="0003231C">
        <w:t xml:space="preserve"> </w:t>
      </w:r>
      <w:r w:rsidRPr="0003231C">
        <w:t>산술</w:t>
      </w:r>
      <w:r w:rsidRPr="0003231C">
        <w:t xml:space="preserve"> </w:t>
      </w:r>
      <w:r w:rsidRPr="0003231C">
        <w:t>시프트</w:t>
      </w:r>
      <w:r w:rsidRPr="0003231C">
        <w:t xml:space="preserve">, </w:t>
      </w:r>
      <w:r w:rsidRPr="0003231C">
        <w:t>조건</w:t>
      </w:r>
      <w:r w:rsidRPr="0003231C">
        <w:t xml:space="preserve"> </w:t>
      </w:r>
      <w:r w:rsidRPr="0003231C">
        <w:t>분기에</w:t>
      </w:r>
      <w:r w:rsidRPr="0003231C">
        <w:t xml:space="preserve"> </w:t>
      </w:r>
      <w:r w:rsidRPr="0003231C">
        <w:t>대한</w:t>
      </w:r>
      <w:r w:rsidRPr="0003231C">
        <w:t xml:space="preserve"> </w:t>
      </w:r>
      <w:r w:rsidRPr="0003231C">
        <w:t>설계</w:t>
      </w:r>
      <w:r w:rsidRPr="0003231C">
        <w:t xml:space="preserve"> </w:t>
      </w:r>
      <w:r w:rsidRPr="0003231C">
        <w:t>경험이</w:t>
      </w:r>
      <w:r w:rsidRPr="0003231C">
        <w:t xml:space="preserve"> </w:t>
      </w:r>
      <w:r w:rsidRPr="0003231C">
        <w:t>유익했으며</w:t>
      </w:r>
      <w:r w:rsidRPr="0003231C">
        <w:t xml:space="preserve">, </w:t>
      </w:r>
      <w:r w:rsidRPr="0003231C">
        <w:t>실제</w:t>
      </w:r>
      <w:r w:rsidRPr="0003231C">
        <w:t xml:space="preserve"> </w:t>
      </w:r>
      <w:r w:rsidRPr="0003231C">
        <w:t>하드웨어</w:t>
      </w:r>
      <w:r w:rsidRPr="0003231C">
        <w:t xml:space="preserve"> </w:t>
      </w:r>
      <w:r w:rsidRPr="0003231C">
        <w:t>설계</w:t>
      </w:r>
      <w:r w:rsidRPr="0003231C">
        <w:t xml:space="preserve"> </w:t>
      </w:r>
      <w:r w:rsidRPr="0003231C">
        <w:t>시</w:t>
      </w:r>
      <w:r w:rsidRPr="0003231C">
        <w:t xml:space="preserve"> </w:t>
      </w:r>
      <w:r w:rsidRPr="0003231C">
        <w:t>부호</w:t>
      </w:r>
      <w:r w:rsidRPr="0003231C">
        <w:t xml:space="preserve"> </w:t>
      </w:r>
      <w:r w:rsidRPr="0003231C">
        <w:t>확장과</w:t>
      </w:r>
      <w:r w:rsidRPr="0003231C">
        <w:t xml:space="preserve"> </w:t>
      </w:r>
      <w:r w:rsidRPr="0003231C">
        <w:t>레지스터</w:t>
      </w:r>
      <w:r w:rsidRPr="0003231C">
        <w:t xml:space="preserve"> </w:t>
      </w:r>
      <w:r w:rsidRPr="0003231C">
        <w:t>제어의</w:t>
      </w:r>
      <w:r w:rsidRPr="0003231C">
        <w:t xml:space="preserve"> </w:t>
      </w:r>
      <w:r w:rsidRPr="0003231C">
        <w:t>중요성을</w:t>
      </w:r>
      <w:r w:rsidRPr="0003231C">
        <w:t xml:space="preserve"> </w:t>
      </w:r>
      <w:r w:rsidRPr="0003231C">
        <w:t>체감할</w:t>
      </w:r>
      <w:r w:rsidRPr="0003231C">
        <w:t xml:space="preserve"> </w:t>
      </w:r>
      <w:r w:rsidRPr="0003231C">
        <w:t>수</w:t>
      </w:r>
      <w:r w:rsidRPr="0003231C">
        <w:t xml:space="preserve"> </w:t>
      </w:r>
      <w:r w:rsidRPr="0003231C">
        <w:t>있었다</w:t>
      </w:r>
      <w:r w:rsidRPr="0003231C">
        <w:t>.</w:t>
      </w:r>
    </w:p>
    <w:p w14:paraId="2461C285" w14:textId="77777777" w:rsidR="00FB4261" w:rsidRDefault="00FB4261" w:rsidP="006D0E37"/>
    <w:p w14:paraId="49430847" w14:textId="77777777" w:rsidR="00FB4261" w:rsidRDefault="00FB4261" w:rsidP="006D0E37"/>
    <w:p w14:paraId="2192D79D" w14:textId="77777777" w:rsidR="00C87FD1" w:rsidRDefault="00C87FD1" w:rsidP="006D0E37"/>
    <w:p w14:paraId="06FC67FB" w14:textId="77777777" w:rsidR="00C87FD1" w:rsidRDefault="00C87FD1" w:rsidP="006D0E37"/>
    <w:p w14:paraId="2046026C" w14:textId="77777777" w:rsidR="00C87FD1" w:rsidRDefault="00C87FD1" w:rsidP="006D0E37"/>
    <w:p w14:paraId="47E22765" w14:textId="77777777" w:rsidR="00C87FD1" w:rsidRDefault="00C87FD1" w:rsidP="006D0E37"/>
    <w:p w14:paraId="1B09C9D9" w14:textId="77777777" w:rsidR="00C87FD1" w:rsidRDefault="00C87FD1" w:rsidP="006D0E37"/>
    <w:p w14:paraId="204DBECF" w14:textId="77777777" w:rsidR="00C87FD1" w:rsidRDefault="00C87FD1" w:rsidP="006D0E37"/>
    <w:p w14:paraId="7B94A56C" w14:textId="77777777" w:rsidR="00C87FD1" w:rsidRDefault="00C87FD1" w:rsidP="006D0E37">
      <w:pPr>
        <w:rPr>
          <w:rFonts w:hint="eastAsia"/>
        </w:rPr>
      </w:pPr>
    </w:p>
    <w:tbl>
      <w:tblPr>
        <w:tblStyle w:val="ab"/>
        <w:tblW w:w="0" w:type="auto"/>
        <w:tblBorders>
          <w:insideH w:val="single" w:sz="12" w:space="0" w:color="67787B" w:themeColor="accent5"/>
        </w:tblBorders>
        <w:tblLook w:val="04A0" w:firstRow="1" w:lastRow="0" w:firstColumn="1" w:lastColumn="0" w:noHBand="0" w:noVBand="1"/>
      </w:tblPr>
      <w:tblGrid>
        <w:gridCol w:w="10080"/>
      </w:tblGrid>
      <w:tr w:rsidR="006D0E37" w14:paraId="1961326E" w14:textId="77777777" w:rsidTr="009B1B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080" w:type="dxa"/>
          </w:tcPr>
          <w:p w14:paraId="485FAC48" w14:textId="124E577C" w:rsidR="006D0E37" w:rsidRPr="009B1B6A" w:rsidRDefault="00791958" w:rsidP="006D0E37">
            <w:pPr>
              <w:rPr>
                <w:b/>
              </w:rPr>
            </w:pPr>
            <w:r>
              <w:rPr>
                <w:rFonts w:hint="eastAsia"/>
                <w:b/>
                <w:sz w:val="24"/>
              </w:rPr>
              <w:t>D</w:t>
            </w:r>
            <w:r>
              <w:rPr>
                <w:b/>
                <w:sz w:val="24"/>
              </w:rPr>
              <w:t>iscussion</w:t>
            </w:r>
          </w:p>
        </w:tc>
      </w:tr>
      <w:tr w:rsidR="006D0E37" w14:paraId="410ADE10" w14:textId="77777777" w:rsidTr="009B1B6A">
        <w:tc>
          <w:tcPr>
            <w:tcW w:w="10080" w:type="dxa"/>
          </w:tcPr>
          <w:p w14:paraId="480C68D8" w14:textId="77777777" w:rsidR="006B254C" w:rsidRDefault="009B1B6A" w:rsidP="006B254C">
            <w:r>
              <w:rPr>
                <w:rFonts w:hint="eastAsia"/>
              </w:rPr>
              <w:t>.</w:t>
            </w:r>
            <w:r w:rsidR="006B254C">
              <w:rPr>
                <w:rFonts w:hint="eastAsia"/>
              </w:rPr>
              <w:t xml:space="preserve"> - Verilog Coding</w:t>
            </w:r>
            <w:r w:rsidR="006B254C">
              <w:rPr>
                <w:rFonts w:hint="eastAsia"/>
              </w:rPr>
              <w:t>을</w:t>
            </w:r>
            <w:r w:rsidR="006B254C">
              <w:rPr>
                <w:rFonts w:hint="eastAsia"/>
              </w:rPr>
              <w:t xml:space="preserve"> </w:t>
            </w:r>
            <w:r w:rsidR="006B254C">
              <w:rPr>
                <w:rFonts w:hint="eastAsia"/>
              </w:rPr>
              <w:t>시작하기</w:t>
            </w:r>
            <w:r w:rsidR="006B254C">
              <w:rPr>
                <w:rFonts w:hint="eastAsia"/>
              </w:rPr>
              <w:t xml:space="preserve"> </w:t>
            </w:r>
            <w:r w:rsidR="006B254C">
              <w:rPr>
                <w:rFonts w:hint="eastAsia"/>
              </w:rPr>
              <w:t>전</w:t>
            </w:r>
            <w:r w:rsidR="006B254C">
              <w:rPr>
                <w:rFonts w:hint="eastAsia"/>
              </w:rPr>
              <w:t xml:space="preserve"> </w:t>
            </w:r>
            <w:r w:rsidR="006B254C">
              <w:rPr>
                <w:rFonts w:hint="eastAsia"/>
              </w:rPr>
              <w:t>작성한</w:t>
            </w:r>
            <w:r w:rsidR="006B254C">
              <w:rPr>
                <w:rFonts w:hint="eastAsia"/>
              </w:rPr>
              <w:t xml:space="preserve"> Block Diagram</w:t>
            </w:r>
          </w:p>
          <w:p w14:paraId="1F1F028F" w14:textId="77777777" w:rsidR="006B254C" w:rsidRDefault="006B254C" w:rsidP="006B254C">
            <w:r>
              <w:rPr>
                <w:rFonts w:hint="eastAsia"/>
              </w:rPr>
              <w:t xml:space="preserve"> - </w:t>
            </w:r>
            <w:r>
              <w:rPr>
                <w:rFonts w:hint="eastAsia"/>
              </w:rPr>
              <w:t>작성한</w:t>
            </w:r>
            <w:r>
              <w:rPr>
                <w:rFonts w:hint="eastAsia"/>
              </w:rPr>
              <w:t xml:space="preserve"> Verilog Module</w:t>
            </w:r>
            <w:r>
              <w:rPr>
                <w:rFonts w:hint="eastAsia"/>
              </w:rPr>
              <w:t>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설명</w:t>
            </w:r>
          </w:p>
          <w:p w14:paraId="03B1E47F" w14:textId="77777777" w:rsidR="006B254C" w:rsidRDefault="006B254C" w:rsidP="006B254C">
            <w:r>
              <w:rPr>
                <w:rFonts w:hint="eastAsia"/>
              </w:rPr>
              <w:t xml:space="preserve"> - </w:t>
            </w:r>
            <w:r>
              <w:rPr>
                <w:rFonts w:hint="eastAsia"/>
              </w:rPr>
              <w:t>작성한</w:t>
            </w:r>
            <w:r>
              <w:rPr>
                <w:rFonts w:hint="eastAsia"/>
              </w:rPr>
              <w:t xml:space="preserve"> Code</w:t>
            </w:r>
            <w:r>
              <w:rPr>
                <w:rFonts w:hint="eastAsia"/>
              </w:rPr>
              <w:t>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어떤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동작을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하는지</w:t>
            </w:r>
            <w:r>
              <w:rPr>
                <w:rFonts w:hint="eastAsia"/>
              </w:rPr>
              <w:t xml:space="preserve">? </w:t>
            </w:r>
            <w:r>
              <w:rPr>
                <w:rFonts w:hint="eastAsia"/>
              </w:rPr>
              <w:t>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그런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동작을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하는지</w:t>
            </w:r>
            <w:r>
              <w:rPr>
                <w:rFonts w:hint="eastAsia"/>
              </w:rPr>
              <w:t>?</w:t>
            </w:r>
          </w:p>
          <w:p w14:paraId="5A97869F" w14:textId="77777777" w:rsidR="006B254C" w:rsidRDefault="006B254C" w:rsidP="006B254C">
            <w:r>
              <w:rPr>
                <w:rFonts w:hint="eastAsia"/>
              </w:rPr>
              <w:t xml:space="preserve"> - </w:t>
            </w:r>
            <w:r>
              <w:rPr>
                <w:rFonts w:hint="eastAsia"/>
              </w:rPr>
              <w:t>작성한</w:t>
            </w:r>
            <w:r>
              <w:rPr>
                <w:rFonts w:hint="eastAsia"/>
              </w:rPr>
              <w:t xml:space="preserve"> Test Bench Code</w:t>
            </w:r>
            <w:r>
              <w:rPr>
                <w:rFonts w:hint="eastAsia"/>
              </w:rPr>
              <w:t>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어떤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동작을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하는지</w:t>
            </w:r>
            <w:r>
              <w:rPr>
                <w:rFonts w:hint="eastAsia"/>
              </w:rPr>
              <w:t>?</w:t>
            </w:r>
          </w:p>
          <w:p w14:paraId="02145B3B" w14:textId="77777777" w:rsidR="006B254C" w:rsidRDefault="006B254C" w:rsidP="006B254C">
            <w:r>
              <w:rPr>
                <w:rFonts w:hint="eastAsia"/>
              </w:rPr>
              <w:t xml:space="preserve"> - Simulation </w:t>
            </w:r>
            <w:r>
              <w:rPr>
                <w:rFonts w:hint="eastAsia"/>
              </w:rPr>
              <w:t>파형이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그렇게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나온것인지</w:t>
            </w:r>
            <w:proofErr w:type="spellEnd"/>
            <w:r>
              <w:rPr>
                <w:rFonts w:hint="eastAsia"/>
              </w:rPr>
              <w:t>?</w:t>
            </w:r>
          </w:p>
          <w:p w14:paraId="61FC9543" w14:textId="77777777" w:rsidR="006B254C" w:rsidRDefault="006B254C" w:rsidP="006B254C">
            <w:r>
              <w:rPr>
                <w:rFonts w:hint="eastAsia"/>
              </w:rPr>
              <w:t xml:space="preserve"> - </w:t>
            </w:r>
            <w:r>
              <w:rPr>
                <w:rFonts w:hint="eastAsia"/>
              </w:rPr>
              <w:t>작성한</w:t>
            </w:r>
            <w:r>
              <w:rPr>
                <w:rFonts w:hint="eastAsia"/>
              </w:rPr>
              <w:t xml:space="preserve"> Code</w:t>
            </w:r>
            <w:r>
              <w:rPr>
                <w:rFonts w:hint="eastAsia"/>
              </w:rPr>
              <w:t>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동작하지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않는다면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어디서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문제가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발생한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것인지</w:t>
            </w:r>
            <w:r>
              <w:rPr>
                <w:rFonts w:hint="eastAsia"/>
              </w:rPr>
              <w:t>?</w:t>
            </w:r>
          </w:p>
          <w:p w14:paraId="5F57A968" w14:textId="31F71957" w:rsidR="009B1B6A" w:rsidRPr="009B1B6A" w:rsidRDefault="006B254C" w:rsidP="006B254C">
            <w:r>
              <w:rPr>
                <w:rFonts w:hint="eastAsia"/>
              </w:rPr>
              <w:t xml:space="preserve"> - </w:t>
            </w:r>
            <w:r>
              <w:rPr>
                <w:rFonts w:hint="eastAsia"/>
              </w:rPr>
              <w:t>오류를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해결했다면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어떤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부분에서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해결을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했고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오류가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발생하였는지</w:t>
            </w:r>
            <w:r>
              <w:rPr>
                <w:rFonts w:hint="eastAsia"/>
              </w:rPr>
              <w:t>?</w:t>
            </w:r>
          </w:p>
        </w:tc>
      </w:tr>
    </w:tbl>
    <w:p w14:paraId="4CBE066B" w14:textId="77777777" w:rsidR="00F02122" w:rsidRPr="008744D9" w:rsidRDefault="00F02122" w:rsidP="006D0E37"/>
    <w:sectPr w:rsidR="00F02122" w:rsidRPr="008744D9">
      <w:footerReference w:type="default" r:id="rId52"/>
      <w:headerReference w:type="first" r:id="rId53"/>
      <w:pgSz w:w="12240" w:h="15840" w:code="1"/>
      <w:pgMar w:top="1440" w:right="1080" w:bottom="1080" w:left="1080" w:header="864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EEC78" w14:textId="77777777" w:rsidR="00BF680F" w:rsidRDefault="00BF680F">
      <w:pPr>
        <w:spacing w:before="0" w:after="0"/>
      </w:pPr>
      <w:r>
        <w:separator/>
      </w:r>
    </w:p>
  </w:endnote>
  <w:endnote w:type="continuationSeparator" w:id="0">
    <w:p w14:paraId="7AE19A36" w14:textId="77777777" w:rsidR="00BF680F" w:rsidRDefault="00BF680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53BD4" w14:textId="77777777" w:rsidR="00C47A1D" w:rsidRDefault="003909D3">
    <w:pPr>
      <w:pStyle w:val="a4"/>
    </w:pPr>
    <w:r>
      <w:rPr>
        <w:lang w:val="ko-KR"/>
      </w:rPr>
      <w:t>페이지</w:t>
    </w:r>
    <w:r>
      <w:rPr>
        <w:lang w:val="ko-KR"/>
      </w:rPr>
      <w:t xml:space="preserve"> </w:t>
    </w:r>
    <w:r>
      <w:fldChar w:fldCharType="begin"/>
    </w:r>
    <w:r>
      <w:instrText>page</w:instrText>
    </w:r>
    <w:r>
      <w:fldChar w:fldCharType="separate"/>
    </w:r>
    <w:r w:rsidR="009B1B6A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D771F" w14:textId="77777777" w:rsidR="00BF680F" w:rsidRDefault="00BF680F">
      <w:pPr>
        <w:spacing w:before="0" w:after="0"/>
      </w:pPr>
      <w:r>
        <w:separator/>
      </w:r>
    </w:p>
  </w:footnote>
  <w:footnote w:type="continuationSeparator" w:id="0">
    <w:p w14:paraId="5CC9345E" w14:textId="77777777" w:rsidR="00BF680F" w:rsidRDefault="00BF680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4A0" w:firstRow="1" w:lastRow="0" w:firstColumn="1" w:lastColumn="0" w:noHBand="0" w:noVBand="1"/>
    </w:tblPr>
    <w:tblGrid>
      <w:gridCol w:w="5040"/>
      <w:gridCol w:w="5040"/>
    </w:tblGrid>
    <w:tr w:rsidR="00C47A1D" w14:paraId="7ACB5999" w14:textId="77777777">
      <w:tc>
        <w:tcPr>
          <w:tcW w:w="2500" w:type="pct"/>
          <w:vAlign w:val="bottom"/>
        </w:tcPr>
        <w:p w14:paraId="604A2D80" w14:textId="77777777" w:rsidR="00C47A1D" w:rsidRPr="009B1B6A" w:rsidRDefault="006D0E37">
          <w:proofErr w:type="spellStart"/>
          <w:proofErr w:type="gramStart"/>
          <w:r w:rsidRPr="000B1B47">
            <w:t>TeamID</w:t>
          </w:r>
          <w:proofErr w:type="spellEnd"/>
          <w:r w:rsidRPr="000B1B47">
            <w:t xml:space="preserve"> :</w:t>
          </w:r>
          <w:proofErr w:type="gramEnd"/>
          <w:r w:rsidRPr="000B1B47">
            <w:t xml:space="preserve"> 2</w:t>
          </w:r>
        </w:p>
        <w:p w14:paraId="18C0848F" w14:textId="04B63994" w:rsidR="00C47A1D" w:rsidRPr="009B1B6A" w:rsidRDefault="006D0E37">
          <w:r w:rsidRPr="009B1B6A">
            <w:t xml:space="preserve">Student </w:t>
          </w:r>
          <w:proofErr w:type="gramStart"/>
          <w:r w:rsidRPr="009B1B6A">
            <w:t>ID :</w:t>
          </w:r>
          <w:proofErr w:type="gramEnd"/>
          <w:r w:rsidRPr="009B1B6A">
            <w:t xml:space="preserve"> </w:t>
          </w:r>
          <w:r w:rsidR="006B3C06">
            <w:rPr>
              <w:rFonts w:hint="eastAsia"/>
            </w:rPr>
            <w:t>12211776</w:t>
          </w:r>
        </w:p>
        <w:p w14:paraId="2CAA1B7F" w14:textId="7755BEBE" w:rsidR="00C47A1D" w:rsidRDefault="006D0E37">
          <w:pPr>
            <w:spacing w:after="0"/>
          </w:pPr>
          <w:proofErr w:type="gramStart"/>
          <w:r w:rsidRPr="009B1B6A">
            <w:t>Name :</w:t>
          </w:r>
          <w:proofErr w:type="gramEnd"/>
          <w:r w:rsidRPr="009B1B6A">
            <w:t xml:space="preserve"> </w:t>
          </w:r>
          <w:r w:rsidR="006B3C06">
            <w:rPr>
              <w:rFonts w:hint="eastAsia"/>
            </w:rPr>
            <w:t>박재호</w:t>
          </w:r>
        </w:p>
      </w:tc>
      <w:sdt>
        <w:sdtPr>
          <w:rPr>
            <w:noProof/>
          </w:rPr>
          <w:alias w:val="그림을 바꾸려면 아이콘을 클릭하세요."/>
          <w:tag w:val="그림을 바꾸려면 아이콘을 클릭하세요."/>
          <w:id w:val="-423115271"/>
          <w:picture/>
        </w:sdtPr>
        <w:sdtContent>
          <w:tc>
            <w:tcPr>
              <w:tcW w:w="2500" w:type="pct"/>
              <w:vAlign w:val="bottom"/>
            </w:tcPr>
            <w:p w14:paraId="14ED9DCC" w14:textId="77777777" w:rsidR="00C47A1D" w:rsidRDefault="006D0E37">
              <w:pPr>
                <w:pStyle w:val="a3"/>
              </w:pPr>
              <w:r w:rsidRPr="006D0E37">
                <w:rPr>
                  <w:noProof/>
                </w:rPr>
                <w:drawing>
                  <wp:inline distT="0" distB="0" distL="0" distR="0" wp14:anchorId="174FE64B" wp14:editId="6F429952">
                    <wp:extent cx="1847850" cy="733425"/>
                    <wp:effectExtent l="0" t="0" r="0" b="9525"/>
                    <wp:docPr id="2" name="그림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847850" cy="733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</w:sdtContent>
      </w:sdt>
    </w:tr>
  </w:tbl>
  <w:p w14:paraId="66392F27" w14:textId="77777777" w:rsidR="00C47A1D" w:rsidRDefault="00C47A1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0BB2"/>
    <w:multiLevelType w:val="multilevel"/>
    <w:tmpl w:val="B21EB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326D2"/>
    <w:multiLevelType w:val="multilevel"/>
    <w:tmpl w:val="59020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0300B"/>
    <w:multiLevelType w:val="multilevel"/>
    <w:tmpl w:val="D86AD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606C9"/>
    <w:multiLevelType w:val="multilevel"/>
    <w:tmpl w:val="326CD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E4147B"/>
    <w:multiLevelType w:val="multilevel"/>
    <w:tmpl w:val="27AAF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291BC6"/>
    <w:multiLevelType w:val="multilevel"/>
    <w:tmpl w:val="72B02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3E362E"/>
    <w:multiLevelType w:val="multilevel"/>
    <w:tmpl w:val="2A3CA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C51CBC"/>
    <w:multiLevelType w:val="multilevel"/>
    <w:tmpl w:val="14788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3305">
    <w:abstractNumId w:val="2"/>
  </w:num>
  <w:num w:numId="2" w16cid:durableId="345250669">
    <w:abstractNumId w:val="7"/>
  </w:num>
  <w:num w:numId="3" w16cid:durableId="2020961646">
    <w:abstractNumId w:val="6"/>
  </w:num>
  <w:num w:numId="4" w16cid:durableId="385492564">
    <w:abstractNumId w:val="5"/>
  </w:num>
  <w:num w:numId="5" w16cid:durableId="386077710">
    <w:abstractNumId w:val="1"/>
  </w:num>
  <w:num w:numId="6" w16cid:durableId="782576926">
    <w:abstractNumId w:val="3"/>
  </w:num>
  <w:num w:numId="7" w16cid:durableId="1851288684">
    <w:abstractNumId w:val="0"/>
  </w:num>
  <w:num w:numId="8" w16cid:durableId="2839695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zQzMDMwNTQxMje3MDJU0lEKTi0uzszPAykwqgUAQyJ/HSwAAAA="/>
  </w:docVars>
  <w:rsids>
    <w:rsidRoot w:val="006D0E37"/>
    <w:rsid w:val="00005AA9"/>
    <w:rsid w:val="0003231C"/>
    <w:rsid w:val="00055C4B"/>
    <w:rsid w:val="00061675"/>
    <w:rsid w:val="00062339"/>
    <w:rsid w:val="00077920"/>
    <w:rsid w:val="00093FEE"/>
    <w:rsid w:val="000A6964"/>
    <w:rsid w:val="000B1B47"/>
    <w:rsid w:val="000B2B56"/>
    <w:rsid w:val="000B655C"/>
    <w:rsid w:val="000B7940"/>
    <w:rsid w:val="000C1A41"/>
    <w:rsid w:val="000D2EC6"/>
    <w:rsid w:val="00105963"/>
    <w:rsid w:val="0010767D"/>
    <w:rsid w:val="00125613"/>
    <w:rsid w:val="00146D3C"/>
    <w:rsid w:val="00183AB6"/>
    <w:rsid w:val="00184B9B"/>
    <w:rsid w:val="001A4177"/>
    <w:rsid w:val="001C09C7"/>
    <w:rsid w:val="00234DF7"/>
    <w:rsid w:val="00280EC0"/>
    <w:rsid w:val="002925AE"/>
    <w:rsid w:val="002951CE"/>
    <w:rsid w:val="002A3396"/>
    <w:rsid w:val="002D0035"/>
    <w:rsid w:val="002D30C6"/>
    <w:rsid w:val="002D460E"/>
    <w:rsid w:val="002E5B76"/>
    <w:rsid w:val="002F1D3B"/>
    <w:rsid w:val="00350EF6"/>
    <w:rsid w:val="00363B3D"/>
    <w:rsid w:val="00370A76"/>
    <w:rsid w:val="003909D3"/>
    <w:rsid w:val="003C1260"/>
    <w:rsid w:val="003C2A6B"/>
    <w:rsid w:val="003C4574"/>
    <w:rsid w:val="003D4780"/>
    <w:rsid w:val="003D5997"/>
    <w:rsid w:val="003E21C0"/>
    <w:rsid w:val="003E5C7C"/>
    <w:rsid w:val="003F1FBD"/>
    <w:rsid w:val="00483DA9"/>
    <w:rsid w:val="004A08C7"/>
    <w:rsid w:val="004D7C53"/>
    <w:rsid w:val="00501C6B"/>
    <w:rsid w:val="005175D4"/>
    <w:rsid w:val="0053224C"/>
    <w:rsid w:val="00532287"/>
    <w:rsid w:val="00534BBF"/>
    <w:rsid w:val="00543C69"/>
    <w:rsid w:val="00567441"/>
    <w:rsid w:val="005B7CD5"/>
    <w:rsid w:val="005D2A64"/>
    <w:rsid w:val="005D7BCB"/>
    <w:rsid w:val="005E0A0D"/>
    <w:rsid w:val="005F6B54"/>
    <w:rsid w:val="00660648"/>
    <w:rsid w:val="00674A9F"/>
    <w:rsid w:val="00674FA4"/>
    <w:rsid w:val="00683B43"/>
    <w:rsid w:val="00686358"/>
    <w:rsid w:val="006918E7"/>
    <w:rsid w:val="0069528F"/>
    <w:rsid w:val="006A75EA"/>
    <w:rsid w:val="006B254C"/>
    <w:rsid w:val="006B3C06"/>
    <w:rsid w:val="006B659B"/>
    <w:rsid w:val="006C3847"/>
    <w:rsid w:val="006D0E37"/>
    <w:rsid w:val="006D4AC1"/>
    <w:rsid w:val="006E136E"/>
    <w:rsid w:val="00711882"/>
    <w:rsid w:val="00762DC1"/>
    <w:rsid w:val="00765A94"/>
    <w:rsid w:val="00791958"/>
    <w:rsid w:val="00791BAB"/>
    <w:rsid w:val="00794091"/>
    <w:rsid w:val="007B28B4"/>
    <w:rsid w:val="007C50F9"/>
    <w:rsid w:val="00820637"/>
    <w:rsid w:val="0082666C"/>
    <w:rsid w:val="00866234"/>
    <w:rsid w:val="008744D9"/>
    <w:rsid w:val="0087594C"/>
    <w:rsid w:val="00884DD4"/>
    <w:rsid w:val="008B0881"/>
    <w:rsid w:val="008B20E4"/>
    <w:rsid w:val="00907A2B"/>
    <w:rsid w:val="009272A9"/>
    <w:rsid w:val="00955EEB"/>
    <w:rsid w:val="00962FA4"/>
    <w:rsid w:val="00971939"/>
    <w:rsid w:val="00995A9F"/>
    <w:rsid w:val="009B1B6A"/>
    <w:rsid w:val="009F7602"/>
    <w:rsid w:val="00A17116"/>
    <w:rsid w:val="00A232E2"/>
    <w:rsid w:val="00A45228"/>
    <w:rsid w:val="00A63C38"/>
    <w:rsid w:val="00A73964"/>
    <w:rsid w:val="00A93A16"/>
    <w:rsid w:val="00AB1DA8"/>
    <w:rsid w:val="00AB7939"/>
    <w:rsid w:val="00AE0B78"/>
    <w:rsid w:val="00B24E26"/>
    <w:rsid w:val="00B25B4F"/>
    <w:rsid w:val="00B33358"/>
    <w:rsid w:val="00B47340"/>
    <w:rsid w:val="00B6294F"/>
    <w:rsid w:val="00B97F65"/>
    <w:rsid w:val="00BC1FC5"/>
    <w:rsid w:val="00BD55CF"/>
    <w:rsid w:val="00BE0E94"/>
    <w:rsid w:val="00BE4EFE"/>
    <w:rsid w:val="00BF1E0E"/>
    <w:rsid w:val="00BF5BD5"/>
    <w:rsid w:val="00BF680F"/>
    <w:rsid w:val="00C038F8"/>
    <w:rsid w:val="00C057BA"/>
    <w:rsid w:val="00C17317"/>
    <w:rsid w:val="00C404F3"/>
    <w:rsid w:val="00C47A1D"/>
    <w:rsid w:val="00C55468"/>
    <w:rsid w:val="00C70535"/>
    <w:rsid w:val="00C87FD1"/>
    <w:rsid w:val="00C957E0"/>
    <w:rsid w:val="00CA16E8"/>
    <w:rsid w:val="00CB1684"/>
    <w:rsid w:val="00CC65FC"/>
    <w:rsid w:val="00D663CF"/>
    <w:rsid w:val="00D71E87"/>
    <w:rsid w:val="00DB3951"/>
    <w:rsid w:val="00DB7D35"/>
    <w:rsid w:val="00DC2F23"/>
    <w:rsid w:val="00DE14FA"/>
    <w:rsid w:val="00DE513A"/>
    <w:rsid w:val="00DF41C5"/>
    <w:rsid w:val="00E03D2B"/>
    <w:rsid w:val="00E0403F"/>
    <w:rsid w:val="00E053A5"/>
    <w:rsid w:val="00E138A0"/>
    <w:rsid w:val="00E14DE7"/>
    <w:rsid w:val="00E21390"/>
    <w:rsid w:val="00E41CA0"/>
    <w:rsid w:val="00E8531F"/>
    <w:rsid w:val="00E908EB"/>
    <w:rsid w:val="00EB7D8B"/>
    <w:rsid w:val="00EC5970"/>
    <w:rsid w:val="00ED0C6F"/>
    <w:rsid w:val="00EE11C0"/>
    <w:rsid w:val="00EE65D7"/>
    <w:rsid w:val="00EE6F1F"/>
    <w:rsid w:val="00F02122"/>
    <w:rsid w:val="00F06C07"/>
    <w:rsid w:val="00F3600D"/>
    <w:rsid w:val="00F55E17"/>
    <w:rsid w:val="00F66C22"/>
    <w:rsid w:val="00F67D74"/>
    <w:rsid w:val="00FB3F5A"/>
    <w:rsid w:val="00FB4261"/>
    <w:rsid w:val="00FD265E"/>
    <w:rsid w:val="00FF1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447863"/>
  <w15:chartTrackingRefBased/>
  <w15:docId w15:val="{E277BA93-7597-4580-9573-F7854CC67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595959" w:themeColor="text1" w:themeTint="A6"/>
        <w:lang w:val="en-US" w:eastAsia="ko-KR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kern w:val="20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pBdr>
        <w:top w:val="single" w:sz="4" w:space="4" w:color="7E97AD" w:themeColor="accent1"/>
        <w:left w:val="single" w:sz="4" w:space="6" w:color="7E97AD" w:themeColor="accent1"/>
        <w:bottom w:val="single" w:sz="4" w:space="4" w:color="7E97AD" w:themeColor="accent1"/>
        <w:right w:val="single" w:sz="4" w:space="6" w:color="7E97AD" w:themeColor="accent1"/>
      </w:pBdr>
      <w:shd w:val="clear" w:color="auto" w:fill="7E97AD" w:themeFill="accent1"/>
      <w:spacing w:before="360" w:after="240"/>
      <w:ind w:left="144" w:right="144"/>
      <w:outlineLvl w:val="0"/>
    </w:pPr>
    <w:rPr>
      <w:rFonts w:asciiTheme="majorHAnsi" w:eastAsiaTheme="majorEastAsia" w:hAnsiTheme="majorHAnsi" w:cstheme="majorBidi"/>
      <w:caps/>
      <w:color w:val="FFFFFF" w:themeColor="background1"/>
      <w:sz w:val="22"/>
      <w:szCs w:val="2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B655C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925AE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680"/>
        <w:tab w:val="right" w:pos="9360"/>
      </w:tabs>
      <w:spacing w:before="0" w:after="0"/>
      <w:jc w:val="right"/>
    </w:pPr>
  </w:style>
  <w:style w:type="character" w:customStyle="1" w:styleId="Char">
    <w:name w:val="머리글 Char"/>
    <w:basedOn w:val="a0"/>
    <w:link w:val="a3"/>
    <w:uiPriority w:val="99"/>
    <w:rPr>
      <w:kern w:val="20"/>
    </w:rPr>
  </w:style>
  <w:style w:type="paragraph" w:styleId="a4">
    <w:name w:val="footer"/>
    <w:basedOn w:val="a"/>
    <w:link w:val="Char0"/>
    <w:uiPriority w:val="99"/>
    <w:unhideWhenUsed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/>
      <w:ind w:right="101"/>
    </w:pPr>
  </w:style>
  <w:style w:type="character" w:customStyle="1" w:styleId="Char0">
    <w:name w:val="바닥글 Char"/>
    <w:basedOn w:val="a0"/>
    <w:link w:val="a4"/>
    <w:uiPriority w:val="99"/>
    <w:rPr>
      <w:kern w:val="20"/>
    </w:rPr>
  </w:style>
  <w:style w:type="paragraph" w:styleId="a5">
    <w:name w:val="No Spacing"/>
    <w:link w:val="Char1"/>
    <w:uiPriority w:val="1"/>
    <w:qFormat/>
    <w:pPr>
      <w:spacing w:before="0" w:after="0"/>
    </w:pPr>
  </w:style>
  <w:style w:type="character" w:styleId="a6">
    <w:name w:val="Strong"/>
    <w:basedOn w:val="a0"/>
    <w:uiPriority w:val="1"/>
    <w:unhideWhenUsed/>
    <w:qFormat/>
    <w:rPr>
      <w:b/>
      <w:bCs/>
    </w:rPr>
  </w:style>
  <w:style w:type="character" w:customStyle="1" w:styleId="Char1">
    <w:name w:val="간격 없음 Char"/>
    <w:basedOn w:val="a0"/>
    <w:link w:val="a5"/>
    <w:uiPriority w:val="1"/>
  </w:style>
  <w:style w:type="table" w:customStyle="1" w:styleId="a7">
    <w:name w:val="표 눈금"/>
    <w:basedOn w:val="a1"/>
    <w:uiPriority w:val="59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Title"/>
    <w:basedOn w:val="a"/>
    <w:next w:val="a"/>
    <w:link w:val="Char2"/>
    <w:uiPriority w:val="10"/>
    <w:qFormat/>
    <w:pPr>
      <w:spacing w:before="480" w:after="160"/>
    </w:pPr>
    <w:rPr>
      <w:rFonts w:asciiTheme="majorHAnsi" w:eastAsiaTheme="majorEastAsia" w:hAnsiTheme="majorHAnsi" w:cstheme="majorBidi"/>
      <w:caps/>
      <w:color w:val="7E97AD" w:themeColor="accent1"/>
      <w:kern w:val="28"/>
      <w:sz w:val="48"/>
      <w:szCs w:val="48"/>
    </w:rPr>
  </w:style>
  <w:style w:type="character" w:customStyle="1" w:styleId="Char2">
    <w:name w:val="제목 Char"/>
    <w:basedOn w:val="a0"/>
    <w:link w:val="a8"/>
    <w:uiPriority w:val="10"/>
    <w:rPr>
      <w:rFonts w:asciiTheme="majorHAnsi" w:eastAsiaTheme="majorEastAsia" w:hAnsiTheme="majorHAnsi" w:cstheme="majorBidi"/>
      <w:caps/>
      <w:color w:val="7E97AD" w:themeColor="accent1"/>
      <w:kern w:val="28"/>
      <w:sz w:val="48"/>
      <w:szCs w:val="48"/>
    </w:rPr>
  </w:style>
  <w:style w:type="character" w:customStyle="1" w:styleId="a9">
    <w:name w:val="개체 틀 텍스트"/>
    <w:basedOn w:val="a0"/>
    <w:uiPriority w:val="99"/>
    <w:semiHidden/>
    <w:rPr>
      <w:color w:val="808080"/>
    </w:rPr>
  </w:style>
  <w:style w:type="paragraph" w:styleId="aa">
    <w:name w:val="Closing"/>
    <w:basedOn w:val="a"/>
    <w:link w:val="Char3"/>
    <w:uiPriority w:val="99"/>
    <w:unhideWhenUsed/>
    <w:pPr>
      <w:spacing w:before="600" w:after="80"/>
    </w:pPr>
  </w:style>
  <w:style w:type="character" w:customStyle="1" w:styleId="Char3">
    <w:name w:val="맺음말 Char"/>
    <w:basedOn w:val="a0"/>
    <w:link w:val="aa"/>
    <w:uiPriority w:val="99"/>
    <w:rPr>
      <w:kern w:val="20"/>
    </w:rPr>
  </w:style>
  <w:style w:type="table" w:customStyle="1" w:styleId="ab">
    <w:name w:val="상황 보고서 표"/>
    <w:basedOn w:val="a1"/>
    <w:uiPriority w:val="99"/>
    <w:tblPr>
      <w:tblBorders>
        <w:insideH w:val="single" w:sz="4" w:space="0" w:color="BFBFBF" w:themeColor="background1" w:themeShade="BF"/>
      </w:tblBorders>
    </w:tblPr>
    <w:tblStylePr w:type="firstRow">
      <w:rPr>
        <w:rFonts w:asciiTheme="majorHAnsi" w:hAnsiTheme="majorHAnsi"/>
        <w:caps/>
        <w:smallCaps w:val="0"/>
        <w:color w:val="577188" w:themeColor="accent1" w:themeShade="BF"/>
      </w:rPr>
      <w:tblPr/>
      <w:tcPr>
        <w:vAlign w:val="bottom"/>
      </w:tcPr>
    </w:tblStyle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aps/>
      <w:color w:val="FFFFFF" w:themeColor="background1"/>
      <w:kern w:val="20"/>
      <w:sz w:val="22"/>
      <w:szCs w:val="22"/>
      <w:shd w:val="clear" w:color="auto" w:fill="7E97AD" w:themeFill="accent1"/>
    </w:rPr>
  </w:style>
  <w:style w:type="character" w:customStyle="1" w:styleId="4Char">
    <w:name w:val="제목 4 Char"/>
    <w:basedOn w:val="a0"/>
    <w:link w:val="4"/>
    <w:uiPriority w:val="9"/>
    <w:semiHidden/>
    <w:rsid w:val="002925AE"/>
    <w:rPr>
      <w:b/>
      <w:bCs/>
      <w:kern w:val="20"/>
    </w:rPr>
  </w:style>
  <w:style w:type="paragraph" w:styleId="ac">
    <w:name w:val="List Paragraph"/>
    <w:basedOn w:val="a"/>
    <w:uiPriority w:val="34"/>
    <w:qFormat/>
    <w:rsid w:val="00F66C22"/>
    <w:pPr>
      <w:ind w:leftChars="400" w:left="800"/>
    </w:pPr>
  </w:style>
  <w:style w:type="character" w:customStyle="1" w:styleId="3Char">
    <w:name w:val="제목 3 Char"/>
    <w:basedOn w:val="a0"/>
    <w:link w:val="3"/>
    <w:uiPriority w:val="9"/>
    <w:semiHidden/>
    <w:rsid w:val="000B655C"/>
    <w:rPr>
      <w:rFonts w:asciiTheme="majorHAnsi" w:eastAsiaTheme="majorEastAsia" w:hAnsiTheme="majorHAnsi" w:cstheme="majorBidi"/>
      <w:kern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1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2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7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9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5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9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2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jpe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jpeg"/><Relationship Id="rId46" Type="http://schemas.openxmlformats.org/officeDocument/2006/relationships/image" Target="media/image37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image" Target="media/image32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10" Type="http://schemas.openxmlformats.org/officeDocument/2006/relationships/image" Target="media/image1.jpe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footnotes" Target="footnotes.xml"/><Relationship Id="rId51" Type="http://schemas.openxmlformats.org/officeDocument/2006/relationships/image" Target="media/image42.png"/><Relationship Id="rId3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Park\AppData\Roaming\Microsoft\Templates\&#54532;&#47196;&#51229;&#53944;%20&#49345;&#53468;%20&#48372;&#44256;&#49436;.dotx" TargetMode="External"/></Relationship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mappings xmlns="http://schemas.microsoft.com/pics">
  <picture>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</picture>
</mappings>
</file>

<file path=customXml/itemProps1.xml><?xml version="1.0" encoding="utf-8"?>
<ds:datastoreItem xmlns:ds="http://schemas.openxmlformats.org/officeDocument/2006/customXml" ds:itemID="{9BD85BA9-29C9-426D-B410-E6F3F4B55F3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E56569E-F68D-4421-A99A-59DDA5FC62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E18979-C756-43FD-9D2A-15203E6A502A}">
  <ds:schemaRefs>
    <ds:schemaRef ds:uri="http://schemas.microsoft.com/pic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프로젝트 상태 보고서.dotx</Template>
  <TotalTime>182</TotalTime>
  <Pages>28</Pages>
  <Words>1488</Words>
  <Characters>8484</Characters>
  <Application>Microsoft Office Word</Application>
  <DocSecurity>0</DocSecurity>
  <Lines>70</Lines>
  <Paragraphs>19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JPark</dc:creator>
  <cp:keywords/>
  <cp:lastModifiedBy>재호 박</cp:lastModifiedBy>
  <cp:revision>144</cp:revision>
  <dcterms:created xsi:type="dcterms:W3CDTF">2019-09-17T10:08:00Z</dcterms:created>
  <dcterms:modified xsi:type="dcterms:W3CDTF">2025-04-29T14:29:00Z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TC027909449991</vt:lpwstr>
  </property>
</Properties>
</file>